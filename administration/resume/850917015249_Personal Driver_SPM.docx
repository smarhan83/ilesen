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626" w:rsidRPr="00A6685B" w:rsidRDefault="006A6626" w:rsidP="00F822B6">
      <w:pPr>
        <w:jc w:val="center"/>
        <w:rPr>
          <w:rFonts w:ascii="Cambria" w:hAnsi="Cambria"/>
          <w:i/>
          <w:noProof/>
          <w:sz w:val="28"/>
          <w:szCs w:val="28"/>
        </w:rPr>
      </w:pPr>
      <w:r w:rsidRPr="00082D57">
        <w:rPr>
          <w:rFonts w:ascii="Cambria" w:hAnsi="Cambria"/>
          <w:i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pt;height:156.75pt">
            <v:imagedata r:id="rId7" o:title=""/>
          </v:shape>
        </w:pict>
      </w:r>
    </w:p>
    <w:p w:rsidR="006A6626" w:rsidRPr="009E2EF1" w:rsidRDefault="006A6626" w:rsidP="00F822B6">
      <w:pPr>
        <w:jc w:val="center"/>
        <w:rPr>
          <w:rFonts w:ascii="Arial" w:hAnsi="Arial" w:cs="Arial"/>
          <w:noProof/>
          <w:color w:val="000000"/>
          <w:sz w:val="22"/>
          <w:szCs w:val="22"/>
        </w:rPr>
      </w:pPr>
    </w:p>
    <w:p w:rsidR="006A6626" w:rsidRDefault="006A6626" w:rsidP="00F822B6">
      <w:pPr>
        <w:jc w:val="center"/>
        <w:rPr>
          <w:rFonts w:ascii="Arial" w:hAnsi="Arial" w:cs="Arial"/>
          <w:noProof/>
          <w:color w:val="000000"/>
          <w:sz w:val="22"/>
          <w:szCs w:val="22"/>
        </w:rPr>
      </w:pPr>
    </w:p>
    <w:p w:rsidR="006A6626" w:rsidRPr="009E2EF1" w:rsidRDefault="006A6626" w:rsidP="00F822B6">
      <w:pPr>
        <w:jc w:val="center"/>
        <w:rPr>
          <w:rFonts w:ascii="Garamond" w:hAnsi="Garamond"/>
          <w:b/>
          <w:sz w:val="22"/>
          <w:szCs w:val="22"/>
        </w:rPr>
      </w:pPr>
    </w:p>
    <w:p w:rsidR="006A6626" w:rsidRPr="009E2EF1" w:rsidRDefault="006A6626" w:rsidP="00F822B6">
      <w:pPr>
        <w:jc w:val="center"/>
        <w:rPr>
          <w:rFonts w:ascii="Garamond" w:hAnsi="Garamond"/>
          <w:b/>
          <w:sz w:val="32"/>
          <w:szCs w:val="32"/>
        </w:rPr>
      </w:pPr>
      <w:r w:rsidRPr="009E2EF1">
        <w:rPr>
          <w:rFonts w:ascii="Garamond" w:hAnsi="Garamond"/>
          <w:b/>
          <w:sz w:val="32"/>
          <w:szCs w:val="32"/>
        </w:rPr>
        <w:t>MUHAMMAD FIRDAUS BIN NORDIN</w:t>
      </w:r>
    </w:p>
    <w:p w:rsidR="006A6626" w:rsidRPr="00981647" w:rsidRDefault="006A6626" w:rsidP="00F822B6">
      <w:pPr>
        <w:jc w:val="center"/>
        <w:rPr>
          <w:rFonts w:ascii="Garamond" w:hAnsi="Garamond"/>
          <w:b/>
        </w:rPr>
      </w:pPr>
      <w:r w:rsidRPr="00981647">
        <w:rPr>
          <w:rFonts w:ascii="Garamond" w:hAnsi="Garamond"/>
          <w:b/>
        </w:rPr>
        <w:t xml:space="preserve">NO. 75, JALAN PERWIRA 8 </w:t>
      </w:r>
    </w:p>
    <w:p w:rsidR="006A6626" w:rsidRPr="00981647" w:rsidRDefault="006A6626" w:rsidP="00F822B6">
      <w:pPr>
        <w:jc w:val="center"/>
        <w:rPr>
          <w:rFonts w:ascii="Garamond" w:hAnsi="Garamond"/>
          <w:b/>
        </w:rPr>
      </w:pPr>
      <w:smartTag w:uri="urn:schemas-microsoft-com:office:smarttags" w:element="place">
        <w:r w:rsidRPr="00981647">
          <w:rPr>
            <w:rFonts w:ascii="Garamond" w:hAnsi="Garamond"/>
            <w:b/>
          </w:rPr>
          <w:t>TAMAN</w:t>
        </w:r>
      </w:smartTag>
      <w:r w:rsidRPr="00981647">
        <w:rPr>
          <w:rFonts w:ascii="Garamond" w:hAnsi="Garamond"/>
          <w:b/>
        </w:rPr>
        <w:t xml:space="preserve"> UNGKU TUN AMINAH </w:t>
      </w:r>
    </w:p>
    <w:p w:rsidR="006A6626" w:rsidRPr="00981647" w:rsidRDefault="006A6626" w:rsidP="00F822B6">
      <w:pPr>
        <w:jc w:val="center"/>
        <w:rPr>
          <w:rFonts w:ascii="Garamond" w:hAnsi="Garamond"/>
          <w:b/>
        </w:rPr>
      </w:pPr>
      <w:r w:rsidRPr="00981647">
        <w:rPr>
          <w:rFonts w:ascii="Garamond" w:hAnsi="Garamond"/>
          <w:b/>
        </w:rPr>
        <w:t>81300 SKUDAI, JOHOR.</w:t>
      </w:r>
    </w:p>
    <w:p w:rsidR="006A6626" w:rsidRPr="00981647" w:rsidRDefault="006A6626" w:rsidP="00981647">
      <w:pPr>
        <w:ind w:firstLine="2160"/>
        <w:rPr>
          <w:rFonts w:ascii="Garamond" w:hAnsi="Garamond"/>
          <w:b/>
        </w:rPr>
      </w:pPr>
      <w:r w:rsidRPr="00981647">
        <w:rPr>
          <w:rFonts w:ascii="Garamond" w:hAnsi="Garamond"/>
          <w:b/>
        </w:rPr>
        <w:t>Phone (Mobile) :</w:t>
      </w:r>
      <w:r>
        <w:rPr>
          <w:rFonts w:ascii="Garamond" w:hAnsi="Garamond"/>
          <w:b/>
        </w:rPr>
        <w:t xml:space="preserve"> </w:t>
      </w:r>
      <w:r>
        <w:rPr>
          <w:rFonts w:ascii="Garamond" w:hAnsi="Garamond"/>
          <w:b/>
        </w:rPr>
        <w:tab/>
        <w:t>017-7656744</w:t>
      </w:r>
    </w:p>
    <w:p w:rsidR="006A6626" w:rsidRPr="00981647" w:rsidRDefault="006A6626" w:rsidP="00981647">
      <w:pPr>
        <w:ind w:firstLine="2160"/>
        <w:rPr>
          <w:rFonts w:ascii="Garamond" w:hAnsi="Garamond"/>
          <w:b/>
        </w:rPr>
      </w:pPr>
      <w:r w:rsidRPr="00981647">
        <w:rPr>
          <w:rFonts w:ascii="Garamond" w:hAnsi="Garamond"/>
          <w:b/>
        </w:rPr>
        <w:t>E-mail</w:t>
      </w:r>
      <w:r w:rsidRPr="00981647"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  <w:t xml:space="preserve">   </w:t>
      </w:r>
      <w:r w:rsidRPr="00981647">
        <w:rPr>
          <w:rFonts w:ascii="Garamond" w:hAnsi="Garamond"/>
          <w:b/>
        </w:rPr>
        <w:t xml:space="preserve"> : </w:t>
      </w:r>
      <w:r>
        <w:rPr>
          <w:rFonts w:ascii="Garamond" w:hAnsi="Garamond"/>
          <w:b/>
        </w:rPr>
        <w:tab/>
      </w:r>
      <w:r w:rsidRPr="00981647">
        <w:rPr>
          <w:rFonts w:ascii="Garamond" w:hAnsi="Garamond"/>
          <w:b/>
        </w:rPr>
        <w:t xml:space="preserve">pii_firdaus@yahoo.com </w:t>
      </w:r>
    </w:p>
    <w:p w:rsidR="006A6626" w:rsidRPr="009E2EF1" w:rsidRDefault="006A6626" w:rsidP="00F822B6">
      <w:pPr>
        <w:jc w:val="center"/>
        <w:rPr>
          <w:rFonts w:ascii="Garamond" w:hAnsi="Garamond"/>
          <w:sz w:val="22"/>
          <w:szCs w:val="22"/>
        </w:rPr>
      </w:pPr>
    </w:p>
    <w:p w:rsidR="006A6626" w:rsidRPr="009E2EF1" w:rsidRDefault="006A6626" w:rsidP="00F822B6">
      <w:pPr>
        <w:jc w:val="center"/>
        <w:rPr>
          <w:rFonts w:ascii="Garamond" w:hAnsi="Garamond"/>
          <w:sz w:val="22"/>
          <w:szCs w:val="22"/>
        </w:rPr>
      </w:pPr>
    </w:p>
    <w:p w:rsidR="006A6626" w:rsidRPr="009E2EF1" w:rsidRDefault="006A6626" w:rsidP="00F822B6">
      <w:pPr>
        <w:jc w:val="center"/>
        <w:rPr>
          <w:sz w:val="22"/>
          <w:szCs w:val="22"/>
          <w:lang w:val="ms-MY"/>
        </w:rPr>
      </w:pPr>
    </w:p>
    <w:tbl>
      <w:tblPr>
        <w:tblpPr w:leftFromText="180" w:rightFromText="180" w:vertAnchor="text" w:horzAnchor="margin" w:tblpYSpec="outside"/>
        <w:tblW w:w="0" w:type="auto"/>
        <w:tblLook w:val="0000"/>
      </w:tblPr>
      <w:tblGrid>
        <w:gridCol w:w="8856"/>
      </w:tblGrid>
      <w:tr w:rsidR="006A6626" w:rsidRPr="009E2EF1" w:rsidTr="00E136CF">
        <w:trPr>
          <w:trHeight w:val="288"/>
        </w:trPr>
        <w:tc>
          <w:tcPr>
            <w:tcW w:w="8856" w:type="dxa"/>
            <w:shd w:val="clear" w:color="auto" w:fill="C0C0C0"/>
            <w:vAlign w:val="center"/>
          </w:tcPr>
          <w:p w:rsidR="006A6626" w:rsidRPr="009E2EF1" w:rsidRDefault="006A6626" w:rsidP="00E136CF">
            <w:pPr>
              <w:pStyle w:val="Heading1"/>
              <w:rPr>
                <w:rFonts w:ascii="Garamond" w:hAnsi="Garamond"/>
                <w:lang w:val="ms-MY"/>
              </w:rPr>
            </w:pPr>
            <w:r w:rsidRPr="009E2EF1">
              <w:rPr>
                <w:rFonts w:ascii="Garamond" w:hAnsi="Garamond"/>
                <w:sz w:val="22"/>
                <w:szCs w:val="22"/>
                <w:lang w:val="ms-MY"/>
              </w:rPr>
              <w:t>Personal Particulars</w:t>
            </w:r>
          </w:p>
        </w:tc>
      </w:tr>
    </w:tbl>
    <w:p w:rsidR="006A6626" w:rsidRPr="009E2EF1" w:rsidRDefault="006A6626" w:rsidP="009E2EF1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Date of Birth</w:t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>
        <w:rPr>
          <w:rFonts w:ascii="Garamond" w:hAnsi="Garamond"/>
          <w:sz w:val="22"/>
          <w:szCs w:val="22"/>
          <w:lang w:val="ms-MY"/>
        </w:rPr>
        <w:t xml:space="preserve"> 17</w:t>
      </w:r>
      <w:r w:rsidRPr="005B189C">
        <w:rPr>
          <w:rFonts w:ascii="Garamond" w:hAnsi="Garamond"/>
          <w:sz w:val="22"/>
          <w:szCs w:val="22"/>
          <w:vertAlign w:val="superscript"/>
          <w:lang w:val="ms-MY"/>
        </w:rPr>
        <w:t>th</w:t>
      </w:r>
      <w:r>
        <w:rPr>
          <w:rFonts w:ascii="Garamond" w:hAnsi="Garamond"/>
          <w:sz w:val="22"/>
          <w:szCs w:val="22"/>
          <w:lang w:val="ms-MY"/>
        </w:rPr>
        <w:t xml:space="preserve"> September </w:t>
      </w:r>
      <w:r w:rsidRPr="009E2EF1">
        <w:rPr>
          <w:rFonts w:ascii="Garamond" w:hAnsi="Garamond"/>
          <w:sz w:val="22"/>
          <w:szCs w:val="22"/>
          <w:lang w:val="ms-MY"/>
        </w:rPr>
        <w:t xml:space="preserve"> 1985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IC No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>
        <w:rPr>
          <w:rFonts w:ascii="Garamond" w:hAnsi="Garamond"/>
          <w:sz w:val="22"/>
          <w:szCs w:val="22"/>
          <w:lang w:val="ms-MY"/>
        </w:rPr>
        <w:t xml:space="preserve"> </w:t>
      </w:r>
      <w:r w:rsidRPr="009E2EF1">
        <w:rPr>
          <w:rFonts w:ascii="Garamond" w:hAnsi="Garamond"/>
          <w:sz w:val="22"/>
          <w:szCs w:val="22"/>
          <w:lang w:val="ms-MY"/>
        </w:rPr>
        <w:t>850917-01-5249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Nationality</w:t>
      </w:r>
      <w:r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 : Malaysia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Marital Status</w:t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 : </w:t>
      </w:r>
      <w:r>
        <w:rPr>
          <w:rFonts w:ascii="Garamond" w:hAnsi="Garamond"/>
          <w:sz w:val="22"/>
          <w:szCs w:val="22"/>
          <w:lang w:val="ms-MY"/>
        </w:rPr>
        <w:t>Married</w:t>
      </w:r>
    </w:p>
    <w:p w:rsidR="006A6626" w:rsidRPr="009E2EF1" w:rsidRDefault="006A6626" w:rsidP="009E2EF1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>
        <w:rPr>
          <w:rFonts w:ascii="Garamond" w:hAnsi="Garamond"/>
          <w:b/>
          <w:bCs/>
          <w:sz w:val="22"/>
          <w:szCs w:val="22"/>
          <w:lang w:val="ms-MY"/>
        </w:rPr>
        <w:t>Gender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>
        <w:rPr>
          <w:rFonts w:ascii="Garamond" w:hAnsi="Garamond"/>
          <w:sz w:val="22"/>
          <w:szCs w:val="22"/>
          <w:lang w:val="ms-MY"/>
        </w:rPr>
        <w:t xml:space="preserve"> Male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>
        <w:rPr>
          <w:rFonts w:ascii="Garamond" w:hAnsi="Garamond"/>
          <w:sz w:val="22"/>
          <w:szCs w:val="22"/>
          <w:lang w:val="ms-MY"/>
        </w:rPr>
        <w:tab/>
      </w:r>
      <w:r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Religion</w:t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>
        <w:rPr>
          <w:rFonts w:ascii="Garamond" w:hAnsi="Garamond"/>
          <w:sz w:val="22"/>
          <w:szCs w:val="22"/>
          <w:lang w:val="ms-MY"/>
        </w:rPr>
        <w:t xml:space="preserve"> </w:t>
      </w:r>
      <w:r w:rsidRPr="009E2EF1">
        <w:rPr>
          <w:rFonts w:ascii="Garamond" w:hAnsi="Garamond"/>
          <w:sz w:val="22"/>
          <w:szCs w:val="22"/>
          <w:lang w:val="ms-MY"/>
        </w:rPr>
        <w:t>Islam</w:t>
      </w:r>
    </w:p>
    <w:p w:rsidR="006A6626" w:rsidRDefault="006A6626" w:rsidP="00F822B6">
      <w:pPr>
        <w:spacing w:line="240" w:lineRule="atLeast"/>
        <w:rPr>
          <w:rFonts w:ascii="Garamond" w:hAnsi="Garamond"/>
          <w:b/>
          <w:bCs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 xml:space="preserve">Permanent </w:t>
      </w:r>
      <w:r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  <w:r>
        <w:rPr>
          <w:rFonts w:ascii="Garamond" w:hAnsi="Garamond"/>
          <w:sz w:val="22"/>
          <w:szCs w:val="22"/>
          <w:lang w:val="ms-MY"/>
        </w:rPr>
        <w:t xml:space="preserve"> </w:t>
      </w:r>
      <w:r w:rsidRPr="009E2EF1">
        <w:rPr>
          <w:rFonts w:ascii="Garamond" w:hAnsi="Garamond"/>
          <w:sz w:val="22"/>
          <w:szCs w:val="22"/>
          <w:lang w:val="ms-MY"/>
        </w:rPr>
        <w:t>Johor Bahru</w:t>
      </w:r>
      <w:r>
        <w:rPr>
          <w:rFonts w:ascii="Garamond" w:hAnsi="Garamond"/>
          <w:sz w:val="22"/>
          <w:szCs w:val="22"/>
          <w:lang w:val="ms-MY"/>
        </w:rPr>
        <w:tab/>
      </w:r>
      <w:r>
        <w:rPr>
          <w:rFonts w:ascii="Garamond" w:hAnsi="Garamond"/>
          <w:sz w:val="22"/>
          <w:szCs w:val="22"/>
          <w:lang w:val="ms-MY"/>
        </w:rPr>
        <w:tab/>
      </w:r>
      <w:r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Place of Birth</w:t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 : Johor Bahru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Residence</w:t>
      </w:r>
      <w:r w:rsidRPr="009E2EF1">
        <w:rPr>
          <w:rFonts w:ascii="Garamond" w:hAnsi="Garamond"/>
          <w:sz w:val="22"/>
          <w:szCs w:val="22"/>
          <w:lang w:val="ms-MY"/>
        </w:rPr>
        <w:t>.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>
        <w:rPr>
          <w:rFonts w:ascii="Garamond" w:hAnsi="Garamond"/>
          <w:sz w:val="22"/>
          <w:szCs w:val="22"/>
          <w:lang w:val="ms-MY"/>
        </w:rPr>
        <w:tab/>
      </w:r>
      <w:r>
        <w:rPr>
          <w:rFonts w:ascii="Garamond" w:hAnsi="Garamond"/>
          <w:sz w:val="22"/>
          <w:szCs w:val="22"/>
          <w:lang w:val="ms-MY"/>
        </w:rPr>
        <w:tab/>
      </w:r>
      <w:r w:rsidRPr="00EE36BF">
        <w:rPr>
          <w:rFonts w:ascii="Garamond" w:hAnsi="Garamond"/>
          <w:b/>
          <w:sz w:val="22"/>
          <w:szCs w:val="22"/>
          <w:lang w:val="ms-MY"/>
        </w:rPr>
        <w:t>Age</w:t>
      </w:r>
      <w:r w:rsidRPr="00EE36BF">
        <w:rPr>
          <w:rFonts w:ascii="Garamond" w:hAnsi="Garamond"/>
          <w:b/>
          <w:sz w:val="22"/>
          <w:szCs w:val="22"/>
          <w:lang w:val="ms-MY"/>
        </w:rPr>
        <w:tab/>
      </w:r>
      <w:r>
        <w:rPr>
          <w:rFonts w:ascii="Garamond" w:hAnsi="Garamond"/>
          <w:sz w:val="22"/>
          <w:szCs w:val="22"/>
          <w:lang w:val="ms-MY"/>
        </w:rPr>
        <w:tab/>
        <w:t>:  31 years old</w:t>
      </w:r>
    </w:p>
    <w:p w:rsidR="006A6626" w:rsidRPr="009E2EF1" w:rsidRDefault="006A6626" w:rsidP="009E2EF1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sz w:val="22"/>
          <w:szCs w:val="22"/>
          <w:lang w:val="ms-MY"/>
        </w:rPr>
        <w:t>Weight</w:t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>: 5</w:t>
      </w:r>
      <w:r>
        <w:rPr>
          <w:rFonts w:ascii="Garamond" w:hAnsi="Garamond"/>
          <w:sz w:val="22"/>
          <w:szCs w:val="22"/>
          <w:lang w:val="ms-MY"/>
        </w:rPr>
        <w:t>5</w:t>
      </w:r>
      <w:r w:rsidRPr="009E2EF1">
        <w:rPr>
          <w:rFonts w:ascii="Garamond" w:hAnsi="Garamond"/>
          <w:sz w:val="22"/>
          <w:szCs w:val="22"/>
          <w:lang w:val="ms-MY"/>
        </w:rPr>
        <w:t xml:space="preserve"> KG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>Height</w:t>
      </w:r>
      <w:r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>
        <w:rPr>
          <w:rFonts w:ascii="Garamond" w:hAnsi="Garamond"/>
          <w:sz w:val="22"/>
          <w:szCs w:val="22"/>
          <w:lang w:val="ms-MY"/>
        </w:rPr>
        <w:t xml:space="preserve"> </w:t>
      </w:r>
      <w:r w:rsidRPr="009E2EF1">
        <w:rPr>
          <w:rFonts w:ascii="Garamond" w:hAnsi="Garamond"/>
          <w:sz w:val="22"/>
          <w:szCs w:val="22"/>
          <w:lang w:val="ms-MY"/>
        </w:rPr>
        <w:t>173 CM</w:t>
      </w:r>
    </w:p>
    <w:p w:rsidR="006A6626" w:rsidRPr="009E2EF1" w:rsidRDefault="006A6626" w:rsidP="00F822B6">
      <w:pPr>
        <w:tabs>
          <w:tab w:val="left" w:pos="5120"/>
          <w:tab w:val="left" w:pos="6500"/>
        </w:tabs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tabs>
          <w:tab w:val="left" w:pos="5120"/>
          <w:tab w:val="left" w:pos="6500"/>
        </w:tabs>
        <w:spacing w:line="240" w:lineRule="atLeast"/>
        <w:rPr>
          <w:rFonts w:ascii="Garamond" w:hAnsi="Garamond"/>
          <w:sz w:val="22"/>
          <w:szCs w:val="22"/>
          <w:lang w:val="ms-MY"/>
        </w:rPr>
      </w:pPr>
    </w:p>
    <w:tbl>
      <w:tblPr>
        <w:tblpPr w:leftFromText="180" w:rightFromText="180" w:vertAnchor="text" w:horzAnchor="margin" w:tblpY="1"/>
        <w:tblW w:w="0" w:type="auto"/>
        <w:tblLook w:val="0000"/>
      </w:tblPr>
      <w:tblGrid>
        <w:gridCol w:w="8856"/>
      </w:tblGrid>
      <w:tr w:rsidR="006A6626" w:rsidRPr="009E2EF1" w:rsidTr="00E136CF">
        <w:trPr>
          <w:trHeight w:val="288"/>
        </w:trPr>
        <w:tc>
          <w:tcPr>
            <w:tcW w:w="8856" w:type="dxa"/>
            <w:shd w:val="clear" w:color="auto" w:fill="C0C0C0"/>
            <w:vAlign w:val="center"/>
          </w:tcPr>
          <w:p w:rsidR="006A6626" w:rsidRPr="009E2EF1" w:rsidRDefault="006A6626" w:rsidP="00E136CF">
            <w:pPr>
              <w:pStyle w:val="Heading1"/>
              <w:rPr>
                <w:rFonts w:ascii="Garamond" w:hAnsi="Garamond"/>
                <w:lang w:val="ms-MY"/>
              </w:rPr>
            </w:pPr>
            <w:r w:rsidRPr="009E2EF1">
              <w:rPr>
                <w:rFonts w:ascii="Garamond" w:hAnsi="Garamond"/>
                <w:sz w:val="22"/>
                <w:szCs w:val="22"/>
                <w:lang w:val="ms-MY"/>
              </w:rPr>
              <w:t>Educational Background &amp; Qualification</w:t>
            </w:r>
          </w:p>
        </w:tc>
      </w:tr>
    </w:tbl>
    <w:p w:rsidR="006A6626" w:rsidRPr="009E2EF1" w:rsidRDefault="006A6626" w:rsidP="00F822B6">
      <w:pPr>
        <w:spacing w:line="360" w:lineRule="auto"/>
        <w:rPr>
          <w:rFonts w:ascii="Garamond" w:hAnsi="Garamond"/>
          <w:b/>
          <w:bCs/>
          <w:sz w:val="22"/>
          <w:szCs w:val="22"/>
          <w:lang w:val="ms-MY"/>
        </w:rPr>
      </w:pPr>
    </w:p>
    <w:p w:rsidR="006A6626" w:rsidRPr="009E2EF1" w:rsidRDefault="006A6626" w:rsidP="00B7593D">
      <w:pPr>
        <w:pStyle w:val="Achievement"/>
        <w:spacing w:after="0"/>
        <w:ind w:right="245" w:firstLine="720"/>
        <w:rPr>
          <w:rFonts w:ascii="Garamond" w:hAnsi="Garamond"/>
          <w:b/>
          <w:sz w:val="22"/>
          <w:szCs w:val="22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2002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  <w:t xml:space="preserve">:   </w:t>
      </w:r>
      <w:r w:rsidRPr="009E2EF1">
        <w:rPr>
          <w:rFonts w:ascii="Garamond" w:hAnsi="Garamond"/>
          <w:b/>
          <w:sz w:val="22"/>
          <w:szCs w:val="22"/>
        </w:rPr>
        <w:t>Sekolah Men. Keb Majidi Baru Johor Bahru, Johor.</w:t>
      </w:r>
    </w:p>
    <w:p w:rsidR="006A6626" w:rsidRPr="009E2EF1" w:rsidRDefault="006A6626" w:rsidP="00F822B6">
      <w:pPr>
        <w:pStyle w:val="Achievement"/>
        <w:spacing w:after="0"/>
        <w:ind w:left="1440" w:firstLine="720"/>
        <w:rPr>
          <w:sz w:val="22"/>
          <w:szCs w:val="22"/>
        </w:rPr>
      </w:pPr>
      <w:r w:rsidRPr="009E2EF1">
        <w:rPr>
          <w:sz w:val="22"/>
          <w:szCs w:val="22"/>
        </w:rPr>
        <w:t xml:space="preserve">    Sijil Pelajaran </w:t>
      </w:r>
      <w:smartTag w:uri="urn:schemas-microsoft-com:office:smarttags" w:element="place">
        <w:smartTag w:uri="urn:schemas-microsoft-com:office:smarttags" w:element="country-region">
          <w:r w:rsidRPr="009E2EF1">
            <w:rPr>
              <w:sz w:val="22"/>
              <w:szCs w:val="22"/>
            </w:rPr>
            <w:t>Malaysia</w:t>
          </w:r>
        </w:smartTag>
      </w:smartTag>
      <w:r w:rsidRPr="009E2EF1">
        <w:rPr>
          <w:sz w:val="22"/>
          <w:szCs w:val="22"/>
        </w:rPr>
        <w:t xml:space="preserve"> (SPM)</w:t>
      </w:r>
    </w:p>
    <w:p w:rsidR="006A6626" w:rsidRPr="009E2EF1" w:rsidRDefault="006A6626" w:rsidP="00F822B6">
      <w:pPr>
        <w:pStyle w:val="Achievement"/>
        <w:spacing w:after="0"/>
        <w:ind w:left="1440" w:firstLine="720"/>
        <w:rPr>
          <w:sz w:val="22"/>
          <w:szCs w:val="22"/>
        </w:rPr>
      </w:pPr>
    </w:p>
    <w:p w:rsidR="006A6626" w:rsidRPr="009E2EF1" w:rsidRDefault="006A6626" w:rsidP="00F822B6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  <w:r w:rsidRPr="009E2EF1">
        <w:rPr>
          <w:rFonts w:ascii="Garamond" w:hAnsi="Garamond"/>
          <w:bCs/>
          <w:sz w:val="22"/>
          <w:szCs w:val="22"/>
          <w:lang w:val="ms-MY"/>
        </w:rPr>
        <w:tab/>
      </w:r>
    </w:p>
    <w:p w:rsidR="006A6626" w:rsidRPr="009E2EF1" w:rsidRDefault="006A6626" w:rsidP="00F822B6">
      <w:pPr>
        <w:pStyle w:val="Achievement"/>
        <w:spacing w:after="0"/>
        <w:ind w:right="245"/>
        <w:rPr>
          <w:rFonts w:ascii="Garamond" w:hAnsi="Garamond"/>
          <w:b/>
          <w:sz w:val="22"/>
          <w:szCs w:val="22"/>
        </w:rPr>
      </w:pPr>
      <w:r w:rsidRPr="009E2EF1">
        <w:rPr>
          <w:rFonts w:ascii="Garamond" w:hAnsi="Garamond"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2000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  <w:t>:</w:t>
      </w:r>
      <w:r w:rsidRPr="009E2EF1">
        <w:rPr>
          <w:rFonts w:ascii="Garamond" w:hAnsi="Garamond"/>
          <w:b/>
          <w:sz w:val="22"/>
          <w:szCs w:val="22"/>
          <w:lang w:val="ms-MY"/>
        </w:rPr>
        <w:t xml:space="preserve">   </w:t>
      </w:r>
      <w:r w:rsidRPr="009E2EF1">
        <w:rPr>
          <w:rFonts w:ascii="Garamond" w:hAnsi="Garamond"/>
          <w:b/>
          <w:sz w:val="22"/>
          <w:szCs w:val="22"/>
        </w:rPr>
        <w:t>Sekolah Men. Keb Majidi Baru Johor Bahru, Johor.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  <w:t xml:space="preserve">    </w:t>
      </w:r>
      <w:r w:rsidRPr="009E2EF1">
        <w:rPr>
          <w:rFonts w:ascii="Garamond" w:hAnsi="Garamond"/>
          <w:bCs/>
          <w:sz w:val="22"/>
          <w:szCs w:val="22"/>
          <w:lang w:val="ms-MY"/>
        </w:rPr>
        <w:t xml:space="preserve">Penilaian Menengah Rendah (PMR) 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rPr>
          <w:rFonts w:ascii="Garamond" w:hAnsi="Garamond"/>
          <w:b/>
          <w:sz w:val="22"/>
          <w:szCs w:val="22"/>
          <w:lang w:val="ms-MY"/>
        </w:rPr>
      </w:pPr>
      <w:r w:rsidRPr="009E2EF1">
        <w:rPr>
          <w:rFonts w:ascii="Garamond" w:hAnsi="Garamond"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1997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  <w:t xml:space="preserve">: </w:t>
      </w:r>
      <w:r w:rsidRPr="009E2EF1">
        <w:rPr>
          <w:rFonts w:ascii="Garamond" w:hAnsi="Garamond"/>
          <w:bCs/>
          <w:sz w:val="22"/>
          <w:szCs w:val="22"/>
          <w:lang w:val="ms-MY"/>
        </w:rPr>
        <w:t xml:space="preserve">  </w:t>
      </w:r>
      <w:r w:rsidRPr="009E2EF1">
        <w:rPr>
          <w:rFonts w:ascii="Garamond" w:hAnsi="Garamond"/>
          <w:b/>
          <w:sz w:val="22"/>
          <w:szCs w:val="22"/>
          <w:lang w:val="ms-MY"/>
        </w:rPr>
        <w:t>Sek. Keb. Sri Amar, Johor Bahru, Johor.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ab/>
        <w:t xml:space="preserve">    </w:t>
      </w:r>
      <w:r w:rsidRPr="009E2EF1">
        <w:rPr>
          <w:rFonts w:ascii="Garamond" w:hAnsi="Garamond"/>
          <w:bCs/>
          <w:sz w:val="22"/>
          <w:szCs w:val="22"/>
          <w:lang w:val="ms-MY"/>
        </w:rPr>
        <w:t xml:space="preserve">Ujian Penilaian Sekolah Rendah (UPSR) </w:t>
      </w:r>
    </w:p>
    <w:p w:rsidR="006A6626" w:rsidRDefault="006A6626" w:rsidP="009E2EF1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  <w:r w:rsidRPr="009E2EF1">
        <w:rPr>
          <w:rFonts w:ascii="Garamond" w:hAnsi="Garamond"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Cs/>
          <w:sz w:val="22"/>
          <w:szCs w:val="22"/>
          <w:lang w:val="ms-MY"/>
        </w:rPr>
        <w:tab/>
      </w:r>
    </w:p>
    <w:p w:rsidR="006A6626" w:rsidRDefault="006A6626" w:rsidP="009E2EF1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</w:p>
    <w:p w:rsidR="006A6626" w:rsidRPr="002D53F4" w:rsidRDefault="006A6626" w:rsidP="009E2EF1">
      <w:pPr>
        <w:spacing w:line="240" w:lineRule="atLeast"/>
        <w:rPr>
          <w:rFonts w:ascii="Garamond" w:hAnsi="Garamond"/>
          <w:bCs/>
          <w:sz w:val="22"/>
          <w:szCs w:val="22"/>
          <w:lang w:val="ms-MY"/>
        </w:rPr>
      </w:pPr>
      <w:r w:rsidRPr="009E2EF1">
        <w:rPr>
          <w:rFonts w:ascii="Garamond" w:hAnsi="Garamond"/>
          <w:bCs/>
          <w:sz w:val="22"/>
          <w:szCs w:val="22"/>
          <w:lang w:val="ms-MY"/>
        </w:rPr>
        <w:t xml:space="preserve"> </w:t>
      </w:r>
    </w:p>
    <w:tbl>
      <w:tblPr>
        <w:tblW w:w="0" w:type="auto"/>
        <w:tblLook w:val="0000"/>
      </w:tblPr>
      <w:tblGrid>
        <w:gridCol w:w="8856"/>
      </w:tblGrid>
      <w:tr w:rsidR="006A6626" w:rsidRPr="009E2EF1" w:rsidTr="00E136CF">
        <w:trPr>
          <w:trHeight w:val="288"/>
        </w:trPr>
        <w:tc>
          <w:tcPr>
            <w:tcW w:w="8856" w:type="dxa"/>
            <w:shd w:val="clear" w:color="auto" w:fill="C0C0C0"/>
            <w:vAlign w:val="center"/>
          </w:tcPr>
          <w:p w:rsidR="006A6626" w:rsidRPr="009E2EF1" w:rsidRDefault="006A6626" w:rsidP="00E136CF">
            <w:pPr>
              <w:pStyle w:val="Heading1"/>
              <w:spacing w:line="240" w:lineRule="atLeast"/>
              <w:rPr>
                <w:rFonts w:ascii="Garamond" w:hAnsi="Garamond"/>
                <w:lang w:val="ms-MY"/>
              </w:rPr>
            </w:pPr>
            <w:r w:rsidRPr="009E2EF1">
              <w:rPr>
                <w:rFonts w:ascii="Garamond" w:hAnsi="Garamond"/>
                <w:sz w:val="22"/>
                <w:szCs w:val="22"/>
                <w:lang w:val="ms-MY"/>
              </w:rPr>
              <w:t>Interpersonal Skills</w:t>
            </w:r>
          </w:p>
        </w:tc>
      </w:tr>
    </w:tbl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>1.</w:t>
      </w:r>
      <w:r w:rsidRPr="009E2EF1">
        <w:rPr>
          <w:rFonts w:ascii="Garamond" w:hAnsi="Garamond"/>
          <w:sz w:val="22"/>
          <w:szCs w:val="22"/>
          <w:lang w:val="ms-MY"/>
        </w:rPr>
        <w:tab/>
        <w:t>Able to work hard.</w:t>
      </w: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>2.</w:t>
      </w:r>
      <w:r w:rsidRPr="009E2EF1">
        <w:rPr>
          <w:rFonts w:ascii="Garamond" w:hAnsi="Garamond"/>
          <w:sz w:val="22"/>
          <w:szCs w:val="22"/>
          <w:lang w:val="ms-MY"/>
        </w:rPr>
        <w:tab/>
        <w:t>Ability to work independent or in a group.</w:t>
      </w: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sz w:val="22"/>
          <w:szCs w:val="22"/>
          <w:lang w:val="ms-MY"/>
        </w:rPr>
        <w:t>3.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</w:rPr>
        <w:t>Ability to communicate and work with all level of people.</w:t>
      </w: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</w:rPr>
        <w:t>4.</w:t>
      </w:r>
      <w:r w:rsidRPr="009E2EF1">
        <w:rPr>
          <w:rFonts w:ascii="Garamond" w:hAnsi="Garamond"/>
          <w:sz w:val="22"/>
          <w:szCs w:val="22"/>
        </w:rPr>
        <w:tab/>
        <w:t>Ability to work in long hours to get job done.</w:t>
      </w: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>5.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 w:cs="Arial"/>
          <w:sz w:val="22"/>
          <w:szCs w:val="22"/>
        </w:rPr>
        <w:t>Self-reliance, hardworking, flexible, responsible, tolerance and resourceful.</w:t>
      </w:r>
    </w:p>
    <w:p w:rsidR="006A6626" w:rsidRPr="009E2EF1" w:rsidRDefault="006A6626" w:rsidP="00F822B6">
      <w:pPr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sz w:val="22"/>
          <w:szCs w:val="22"/>
        </w:rPr>
        <w:t>6.</w:t>
      </w:r>
      <w:r w:rsidRPr="009E2EF1">
        <w:rPr>
          <w:rFonts w:ascii="Garamond" w:hAnsi="Garamond"/>
          <w:sz w:val="22"/>
          <w:szCs w:val="22"/>
        </w:rPr>
        <w:tab/>
        <w:t>Able to work in minimum supervision and under pressure.</w:t>
      </w:r>
    </w:p>
    <w:p w:rsidR="006A6626" w:rsidRPr="009E2EF1" w:rsidRDefault="006A6626" w:rsidP="00F822B6">
      <w:pPr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sz w:val="22"/>
          <w:szCs w:val="22"/>
        </w:rPr>
        <w:t>7.</w:t>
      </w:r>
      <w:r w:rsidRPr="009E2EF1">
        <w:rPr>
          <w:rFonts w:ascii="Garamond" w:hAnsi="Garamond"/>
          <w:sz w:val="22"/>
          <w:szCs w:val="22"/>
        </w:rPr>
        <w:tab/>
      </w: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 xml:space="preserve">Good personality and punctual </w:t>
      </w:r>
    </w:p>
    <w:p w:rsidR="006A6626" w:rsidRPr="009E2EF1" w:rsidRDefault="006A6626" w:rsidP="00B7593D">
      <w:pPr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>8.</w:t>
      </w:r>
      <w:r w:rsidRPr="009E2EF1">
        <w:rPr>
          <w:rFonts w:ascii="Garamond" w:hAnsi="Garamond"/>
          <w:sz w:val="22"/>
          <w:szCs w:val="22"/>
          <w:lang w:val="ms-MY"/>
        </w:rPr>
        <w:tab/>
        <w:t>Love to learn something new.</w:t>
      </w:r>
    </w:p>
    <w:p w:rsidR="006A6626" w:rsidRPr="009E2EF1" w:rsidRDefault="006A6626" w:rsidP="007C4F10">
      <w:pPr>
        <w:pStyle w:val="Objective"/>
        <w:spacing w:after="0" w:line="240" w:lineRule="atLeast"/>
        <w:rPr>
          <w:szCs w:val="22"/>
        </w:rPr>
      </w:pPr>
      <w:r w:rsidRPr="009E2EF1">
        <w:rPr>
          <w:szCs w:val="22"/>
          <w:lang w:val="ms-MY"/>
        </w:rPr>
        <w:t>9.</w:t>
      </w:r>
      <w:r w:rsidRPr="009E2EF1">
        <w:rPr>
          <w:szCs w:val="22"/>
          <w:lang w:val="ms-MY"/>
        </w:rPr>
        <w:tab/>
        <w:t>Able to converse in English &amp; Bahasa Malaysia.</w:t>
      </w:r>
    </w:p>
    <w:p w:rsidR="006A6626" w:rsidRDefault="006A6626" w:rsidP="00B7593D">
      <w:pPr>
        <w:pStyle w:val="BodyText"/>
        <w:spacing w:after="0" w:line="240" w:lineRule="atLeast"/>
        <w:ind w:left="270"/>
        <w:rPr>
          <w:sz w:val="22"/>
          <w:szCs w:val="22"/>
        </w:rPr>
      </w:pPr>
    </w:p>
    <w:p w:rsidR="006A6626" w:rsidRPr="009E2EF1" w:rsidRDefault="006A6626" w:rsidP="00B7593D">
      <w:pPr>
        <w:pStyle w:val="BodyText"/>
        <w:spacing w:after="0" w:line="240" w:lineRule="atLeast"/>
        <w:ind w:left="270"/>
        <w:rPr>
          <w:sz w:val="22"/>
          <w:szCs w:val="22"/>
        </w:rPr>
      </w:pPr>
    </w:p>
    <w:p w:rsidR="006A6626" w:rsidRPr="009E2EF1" w:rsidRDefault="006A6626" w:rsidP="00F822B6">
      <w:pPr>
        <w:shd w:val="clear" w:color="auto" w:fill="C0C0C0"/>
        <w:jc w:val="center"/>
        <w:rPr>
          <w:b/>
          <w:sz w:val="22"/>
          <w:szCs w:val="22"/>
        </w:rPr>
      </w:pPr>
      <w:r w:rsidRPr="009E2EF1">
        <w:rPr>
          <w:b/>
          <w:sz w:val="22"/>
          <w:szCs w:val="22"/>
        </w:rPr>
        <w:t>Interest and Activity</w:t>
      </w:r>
    </w:p>
    <w:p w:rsidR="006A6626" w:rsidRDefault="006A6626" w:rsidP="00F822B6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</w:r>
    </w:p>
    <w:p w:rsidR="006A6626" w:rsidRPr="00F95AAD" w:rsidRDefault="006A6626" w:rsidP="00C43F7B">
      <w:pPr>
        <w:pStyle w:val="ListParagraph"/>
        <w:numPr>
          <w:ilvl w:val="0"/>
          <w:numId w:val="6"/>
        </w:numPr>
        <w:rPr>
          <w:rFonts w:ascii="Garamond" w:hAnsi="Garamond"/>
          <w:sz w:val="22"/>
          <w:szCs w:val="22"/>
        </w:rPr>
      </w:pPr>
      <w:r w:rsidRPr="00F95AAD">
        <w:rPr>
          <w:rFonts w:ascii="Garamond" w:hAnsi="Garamond"/>
          <w:sz w:val="22"/>
          <w:szCs w:val="22"/>
        </w:rPr>
        <w:t>Drawing</w:t>
      </w:r>
      <w:r w:rsidRPr="00F95AAD">
        <w:rPr>
          <w:rFonts w:ascii="Garamond" w:hAnsi="Garamond"/>
          <w:sz w:val="22"/>
          <w:szCs w:val="22"/>
        </w:rPr>
        <w:tab/>
      </w:r>
      <w:r w:rsidRPr="00F95AAD">
        <w:rPr>
          <w:rFonts w:ascii="Garamond" w:hAnsi="Garamond"/>
          <w:sz w:val="22"/>
          <w:szCs w:val="22"/>
        </w:rPr>
        <w:tab/>
      </w:r>
    </w:p>
    <w:p w:rsidR="006A6626" w:rsidRDefault="006A6626" w:rsidP="00C43F7B">
      <w:pPr>
        <w:pStyle w:val="ListParagraph"/>
        <w:numPr>
          <w:ilvl w:val="0"/>
          <w:numId w:val="6"/>
        </w:numPr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sz w:val="22"/>
          <w:szCs w:val="22"/>
        </w:rPr>
        <w:t xml:space="preserve">Sports – Involved with Rakan Muda Club </w:t>
      </w:r>
    </w:p>
    <w:p w:rsidR="006A6626" w:rsidRDefault="006A6626" w:rsidP="00C43F7B">
      <w:pPr>
        <w:pStyle w:val="ListParagraph"/>
        <w:numPr>
          <w:ilvl w:val="0"/>
          <w:numId w:val="6"/>
        </w:numPr>
        <w:rPr>
          <w:rFonts w:ascii="Garamond" w:hAnsi="Garamond"/>
          <w:sz w:val="22"/>
          <w:szCs w:val="22"/>
        </w:rPr>
      </w:pPr>
      <w:r w:rsidRPr="005B189C">
        <w:rPr>
          <w:rFonts w:ascii="Garamond" w:hAnsi="Garamond"/>
          <w:sz w:val="22"/>
          <w:szCs w:val="22"/>
        </w:rPr>
        <w:t>Listening to music</w:t>
      </w:r>
    </w:p>
    <w:p w:rsidR="006A6626" w:rsidRDefault="006A6626" w:rsidP="00C43F7B">
      <w:pPr>
        <w:pStyle w:val="ListParagraph"/>
        <w:numPr>
          <w:ilvl w:val="0"/>
          <w:numId w:val="6"/>
        </w:numPr>
        <w:rPr>
          <w:rFonts w:ascii="Garamond" w:hAnsi="Garamond"/>
          <w:sz w:val="22"/>
          <w:szCs w:val="22"/>
        </w:rPr>
      </w:pPr>
      <w:r w:rsidRPr="005B189C">
        <w:rPr>
          <w:rFonts w:ascii="Garamond" w:hAnsi="Garamond"/>
          <w:sz w:val="22"/>
          <w:szCs w:val="22"/>
        </w:rPr>
        <w:t>Travelling</w:t>
      </w:r>
    </w:p>
    <w:p w:rsidR="006A6626" w:rsidRPr="00C43F7B" w:rsidRDefault="006A6626" w:rsidP="00C43F7B">
      <w:pPr>
        <w:rPr>
          <w:rFonts w:ascii="Garamond" w:hAnsi="Garamond"/>
          <w:sz w:val="22"/>
          <w:szCs w:val="22"/>
        </w:rPr>
      </w:pP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tbl>
      <w:tblPr>
        <w:tblW w:w="0" w:type="auto"/>
        <w:tblLook w:val="0000"/>
      </w:tblPr>
      <w:tblGrid>
        <w:gridCol w:w="8856"/>
      </w:tblGrid>
      <w:tr w:rsidR="006A6626" w:rsidRPr="009E2EF1" w:rsidTr="00E136CF">
        <w:trPr>
          <w:trHeight w:val="288"/>
        </w:trPr>
        <w:tc>
          <w:tcPr>
            <w:tcW w:w="8856" w:type="dxa"/>
            <w:shd w:val="clear" w:color="auto" w:fill="C0C0C0"/>
            <w:vAlign w:val="center"/>
          </w:tcPr>
          <w:p w:rsidR="006A6626" w:rsidRPr="009E2EF1" w:rsidRDefault="006A6626" w:rsidP="00E136CF">
            <w:pPr>
              <w:pStyle w:val="Heading1"/>
              <w:spacing w:line="240" w:lineRule="atLeast"/>
              <w:rPr>
                <w:rFonts w:ascii="Garamond" w:hAnsi="Garamond"/>
                <w:color w:val="000000"/>
                <w:lang w:val="ms-MY"/>
              </w:rPr>
            </w:pPr>
            <w:r w:rsidRPr="009E2EF1">
              <w:rPr>
                <w:rFonts w:ascii="Garamond" w:hAnsi="Garamond"/>
                <w:color w:val="000000"/>
                <w:sz w:val="22"/>
                <w:szCs w:val="22"/>
                <w:lang w:val="ms-MY"/>
              </w:rPr>
              <w:t>Work Experiences</w:t>
            </w:r>
          </w:p>
        </w:tc>
      </w:tr>
    </w:tbl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761286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76128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>
        <w:rPr>
          <w:rFonts w:ascii="Garamond" w:hAnsi="Garamond"/>
          <w:sz w:val="22"/>
          <w:szCs w:val="22"/>
          <w:lang w:val="ms-MY"/>
        </w:rPr>
        <w:t>1</w:t>
      </w:r>
      <w:r w:rsidRPr="009E2EF1">
        <w:rPr>
          <w:rFonts w:ascii="Garamond" w:hAnsi="Garamond"/>
          <w:sz w:val="22"/>
          <w:szCs w:val="22"/>
          <w:lang w:val="ms-MY"/>
        </w:rPr>
        <w:t>.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Company Name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  <w:r>
        <w:rPr>
          <w:rFonts w:ascii="Garamond" w:hAnsi="Garamond"/>
          <w:sz w:val="22"/>
          <w:szCs w:val="22"/>
          <w:lang w:val="ms-MY"/>
        </w:rPr>
        <w:t>London Biscuits Sdn Bhd</w:t>
      </w:r>
    </w:p>
    <w:p w:rsidR="006A6626" w:rsidRPr="009E2EF1" w:rsidRDefault="006A6626" w:rsidP="00761286">
      <w:pPr>
        <w:spacing w:line="240" w:lineRule="atLeast"/>
        <w:ind w:right="-598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Position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>: Personal Driver Cum Company Driver Cum Admin Assistant</w:t>
      </w:r>
    </w:p>
    <w:p w:rsidR="006A6626" w:rsidRPr="009E2EF1" w:rsidRDefault="006A6626" w:rsidP="0076128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Duration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>
        <w:rPr>
          <w:rFonts w:ascii="Garamond" w:hAnsi="Garamond"/>
          <w:sz w:val="22"/>
          <w:szCs w:val="22"/>
          <w:lang w:val="ms-MY"/>
        </w:rPr>
        <w:t>2016</w:t>
      </w:r>
    </w:p>
    <w:p w:rsidR="006A6626" w:rsidRDefault="006A6626" w:rsidP="0076128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>Salary</w:t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RM </w:t>
      </w:r>
      <w:r>
        <w:rPr>
          <w:rFonts w:ascii="Garamond" w:hAnsi="Garamond"/>
          <w:sz w:val="22"/>
          <w:szCs w:val="22"/>
          <w:lang w:val="ms-MY"/>
        </w:rPr>
        <w:t>1</w:t>
      </w:r>
      <w:r w:rsidRPr="009E2EF1">
        <w:rPr>
          <w:rFonts w:ascii="Garamond" w:hAnsi="Garamond"/>
          <w:sz w:val="22"/>
          <w:szCs w:val="22"/>
          <w:lang w:val="ms-MY"/>
        </w:rPr>
        <w:t>,</w:t>
      </w:r>
      <w:r>
        <w:rPr>
          <w:rFonts w:ascii="Garamond" w:hAnsi="Garamond"/>
          <w:sz w:val="22"/>
          <w:szCs w:val="22"/>
          <w:lang w:val="ms-MY"/>
        </w:rPr>
        <w:t>500.00</w:t>
      </w:r>
    </w:p>
    <w:p w:rsidR="006A6626" w:rsidRPr="00871410" w:rsidRDefault="006A6626" w:rsidP="00761286">
      <w:pPr>
        <w:spacing w:line="240" w:lineRule="atLeast"/>
        <w:rPr>
          <w:rFonts w:ascii="Garamond" w:hAnsi="Garamond"/>
          <w:b/>
          <w:sz w:val="22"/>
          <w:szCs w:val="22"/>
          <w:lang w:val="ms-MY"/>
        </w:rPr>
      </w:pPr>
      <w:r>
        <w:rPr>
          <w:rFonts w:ascii="Garamond" w:hAnsi="Garamond"/>
          <w:sz w:val="22"/>
          <w:szCs w:val="22"/>
          <w:lang w:val="ms-MY"/>
        </w:rPr>
        <w:tab/>
      </w:r>
      <w:r w:rsidRPr="00871410">
        <w:rPr>
          <w:rFonts w:ascii="Garamond" w:hAnsi="Garamond"/>
          <w:b/>
          <w:sz w:val="22"/>
          <w:szCs w:val="22"/>
          <w:lang w:val="ms-MY"/>
        </w:rPr>
        <w:t>Reason of Leaving</w:t>
      </w:r>
      <w:r w:rsidRPr="00871410">
        <w:rPr>
          <w:rFonts w:ascii="Garamond" w:hAnsi="Garamond"/>
          <w:b/>
          <w:sz w:val="22"/>
          <w:szCs w:val="22"/>
          <w:lang w:val="ms-MY"/>
        </w:rPr>
        <w:tab/>
        <w:t>:</w:t>
      </w:r>
    </w:p>
    <w:p w:rsidR="006A6626" w:rsidRDefault="006A6626" w:rsidP="00761286">
      <w:pPr>
        <w:spacing w:line="240" w:lineRule="atLeast"/>
        <w:ind w:firstLine="720"/>
        <w:rPr>
          <w:rFonts w:ascii="Garamond" w:hAnsi="Garamond"/>
          <w:b/>
          <w:bCs/>
          <w:sz w:val="22"/>
          <w:szCs w:val="22"/>
          <w:lang w:val="ms-MY"/>
        </w:rPr>
      </w:pPr>
    </w:p>
    <w:p w:rsidR="006A6626" w:rsidRPr="009E2EF1" w:rsidRDefault="006A6626" w:rsidP="00761286">
      <w:pPr>
        <w:spacing w:line="240" w:lineRule="atLeast"/>
        <w:ind w:firstLine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Work Description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</w:p>
    <w:p w:rsidR="006A6626" w:rsidRPr="009E2EF1" w:rsidRDefault="006A6626" w:rsidP="00761286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&amp; pick up Director to all places</w:t>
      </w:r>
    </w:p>
    <w:p w:rsidR="006A6626" w:rsidRPr="009E2EF1" w:rsidRDefault="006A6626" w:rsidP="00761286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 staffs  to other locations upon request.</w:t>
      </w:r>
    </w:p>
    <w:p w:rsidR="006A6626" w:rsidRPr="009E2EF1" w:rsidRDefault="006A6626" w:rsidP="00761286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Maintain and monitor regular checking and maintenance records of vehicles' repairs and servicings</w:t>
      </w:r>
    </w:p>
    <w:p w:rsidR="006A6626" w:rsidRPr="009E2EF1" w:rsidRDefault="006A6626" w:rsidP="00761286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</w:rPr>
        <w:t>Doing admin jobs</w:t>
      </w:r>
    </w:p>
    <w:p w:rsidR="006A6626" w:rsidRDefault="006A6626" w:rsidP="00860B9B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860B9B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EE36BF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>
        <w:rPr>
          <w:rFonts w:ascii="Garamond" w:hAnsi="Garamond"/>
          <w:sz w:val="22"/>
          <w:szCs w:val="22"/>
          <w:lang w:val="ms-MY"/>
        </w:rPr>
        <w:t>2</w:t>
      </w:r>
      <w:r w:rsidRPr="009E2EF1">
        <w:rPr>
          <w:rFonts w:ascii="Garamond" w:hAnsi="Garamond"/>
          <w:sz w:val="22"/>
          <w:szCs w:val="22"/>
          <w:lang w:val="ms-MY"/>
        </w:rPr>
        <w:t>.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Company Name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  <w:r>
        <w:rPr>
          <w:rFonts w:ascii="Garamond" w:hAnsi="Garamond"/>
          <w:sz w:val="22"/>
          <w:szCs w:val="22"/>
          <w:lang w:val="ms-MY"/>
        </w:rPr>
        <w:t>Leisure Farm Sdn Bhd</w:t>
      </w:r>
    </w:p>
    <w:p w:rsidR="006A6626" w:rsidRPr="009E2EF1" w:rsidRDefault="006A6626" w:rsidP="00EE36BF">
      <w:pPr>
        <w:spacing w:line="240" w:lineRule="atLeast"/>
        <w:ind w:right="-598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Position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>: Personal Driver Cum Company Driver Cum Admin Assistant</w:t>
      </w:r>
    </w:p>
    <w:p w:rsidR="006A6626" w:rsidRPr="009E2EF1" w:rsidRDefault="006A6626" w:rsidP="00EE36BF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Duration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>
        <w:rPr>
          <w:rFonts w:ascii="Garamond" w:hAnsi="Garamond"/>
          <w:sz w:val="22"/>
          <w:szCs w:val="22"/>
          <w:lang w:val="ms-MY"/>
        </w:rPr>
        <w:t>2015</w:t>
      </w:r>
    </w:p>
    <w:p w:rsidR="006A6626" w:rsidRDefault="006A6626" w:rsidP="00EE36BF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>Salary</w:t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RM </w:t>
      </w:r>
      <w:r>
        <w:rPr>
          <w:rFonts w:ascii="Garamond" w:hAnsi="Garamond"/>
          <w:sz w:val="22"/>
          <w:szCs w:val="22"/>
          <w:lang w:val="ms-MY"/>
        </w:rPr>
        <w:t>2</w:t>
      </w:r>
      <w:r w:rsidRPr="009E2EF1">
        <w:rPr>
          <w:rFonts w:ascii="Garamond" w:hAnsi="Garamond"/>
          <w:sz w:val="22"/>
          <w:szCs w:val="22"/>
          <w:lang w:val="ms-MY"/>
        </w:rPr>
        <w:t>,</w:t>
      </w:r>
      <w:r>
        <w:rPr>
          <w:rFonts w:ascii="Garamond" w:hAnsi="Garamond"/>
          <w:sz w:val="22"/>
          <w:szCs w:val="22"/>
          <w:lang w:val="ms-MY"/>
        </w:rPr>
        <w:t>000.00</w:t>
      </w:r>
    </w:p>
    <w:p w:rsidR="006A6626" w:rsidRPr="00871410" w:rsidRDefault="006A6626" w:rsidP="00EE36BF">
      <w:pPr>
        <w:spacing w:line="240" w:lineRule="atLeast"/>
        <w:rPr>
          <w:rFonts w:ascii="Garamond" w:hAnsi="Garamond"/>
          <w:b/>
          <w:sz w:val="22"/>
          <w:szCs w:val="22"/>
          <w:lang w:val="ms-MY"/>
        </w:rPr>
      </w:pPr>
      <w:r>
        <w:rPr>
          <w:rFonts w:ascii="Garamond" w:hAnsi="Garamond"/>
          <w:sz w:val="22"/>
          <w:szCs w:val="22"/>
          <w:lang w:val="ms-MY"/>
        </w:rPr>
        <w:tab/>
      </w:r>
      <w:r w:rsidRPr="00871410">
        <w:rPr>
          <w:rFonts w:ascii="Garamond" w:hAnsi="Garamond"/>
          <w:b/>
          <w:sz w:val="22"/>
          <w:szCs w:val="22"/>
          <w:lang w:val="ms-MY"/>
        </w:rPr>
        <w:t>Reason of Leaving</w:t>
      </w:r>
      <w:r w:rsidRPr="00871410">
        <w:rPr>
          <w:rFonts w:ascii="Garamond" w:hAnsi="Garamond"/>
          <w:b/>
          <w:sz w:val="22"/>
          <w:szCs w:val="22"/>
          <w:lang w:val="ms-MY"/>
        </w:rPr>
        <w:tab/>
        <w:t>:</w:t>
      </w:r>
    </w:p>
    <w:p w:rsidR="006A6626" w:rsidRDefault="006A6626" w:rsidP="00EE36BF">
      <w:pPr>
        <w:spacing w:line="240" w:lineRule="atLeast"/>
        <w:ind w:firstLine="720"/>
        <w:rPr>
          <w:rFonts w:ascii="Garamond" w:hAnsi="Garamond"/>
          <w:b/>
          <w:bCs/>
          <w:sz w:val="22"/>
          <w:szCs w:val="22"/>
          <w:lang w:val="ms-MY"/>
        </w:rPr>
      </w:pPr>
    </w:p>
    <w:p w:rsidR="006A6626" w:rsidRPr="009E2EF1" w:rsidRDefault="006A6626" w:rsidP="00EE36BF">
      <w:pPr>
        <w:spacing w:line="240" w:lineRule="atLeast"/>
        <w:ind w:firstLine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Work Description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</w:p>
    <w:p w:rsidR="006A6626" w:rsidRPr="009E2EF1" w:rsidRDefault="006A6626" w:rsidP="00EE36BF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&amp; pick up Director to all places</w:t>
      </w:r>
    </w:p>
    <w:p w:rsidR="006A6626" w:rsidRPr="009E2EF1" w:rsidRDefault="006A6626" w:rsidP="00EE36BF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 staffs  to other locations upon request.</w:t>
      </w:r>
    </w:p>
    <w:p w:rsidR="006A6626" w:rsidRPr="009E2EF1" w:rsidRDefault="006A6626" w:rsidP="00EE36BF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Maintain and monitor regular checking and maintenance records of vehicles' repairs and servicings</w:t>
      </w:r>
    </w:p>
    <w:p w:rsidR="006A6626" w:rsidRPr="009E2EF1" w:rsidRDefault="006A6626" w:rsidP="00EE36BF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</w:rPr>
        <w:t>Doing admin jobs</w:t>
      </w:r>
    </w:p>
    <w:p w:rsidR="006A6626" w:rsidRDefault="006A6626" w:rsidP="00EE36BF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EE36BF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EE36BF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>
        <w:rPr>
          <w:rFonts w:ascii="Garamond" w:hAnsi="Garamond"/>
          <w:bCs/>
          <w:sz w:val="22"/>
          <w:szCs w:val="22"/>
          <w:lang w:val="ms-MY"/>
        </w:rPr>
        <w:t>3</w:t>
      </w:r>
      <w:r w:rsidRPr="00EE36BF">
        <w:rPr>
          <w:rFonts w:ascii="Garamond" w:hAnsi="Garamond"/>
          <w:bCs/>
          <w:sz w:val="22"/>
          <w:szCs w:val="22"/>
          <w:lang w:val="ms-MY"/>
        </w:rPr>
        <w:t>.</w:t>
      </w:r>
      <w:r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Company Name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>: Technochase Sdn Bhd</w:t>
      </w:r>
    </w:p>
    <w:p w:rsidR="006A6626" w:rsidRPr="009E2EF1" w:rsidRDefault="006A6626" w:rsidP="009E2EF1">
      <w:pPr>
        <w:spacing w:line="240" w:lineRule="atLeast"/>
        <w:ind w:right="-598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Position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>: Personal Driver Cum Company Driver Cum Admin Assistant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Duration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>: 2008-2010</w:t>
      </w:r>
    </w:p>
    <w:p w:rsidR="006A6626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>Salary</w:t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>: RM 1,</w:t>
      </w:r>
      <w:r>
        <w:rPr>
          <w:rFonts w:ascii="Garamond" w:hAnsi="Garamond"/>
          <w:sz w:val="22"/>
          <w:szCs w:val="22"/>
          <w:lang w:val="ms-MY"/>
        </w:rPr>
        <w:t>500.00</w:t>
      </w:r>
    </w:p>
    <w:p w:rsidR="006A6626" w:rsidRPr="009E2EF1" w:rsidRDefault="006A6626" w:rsidP="00871410">
      <w:pPr>
        <w:spacing w:line="240" w:lineRule="atLeast"/>
        <w:ind w:firstLine="720"/>
        <w:rPr>
          <w:rFonts w:ascii="Garamond" w:hAnsi="Garamond"/>
          <w:sz w:val="22"/>
          <w:szCs w:val="22"/>
          <w:lang w:val="ms-MY"/>
        </w:rPr>
      </w:pPr>
      <w:r w:rsidRPr="00871410">
        <w:rPr>
          <w:rFonts w:ascii="Garamond" w:hAnsi="Garamond"/>
          <w:b/>
          <w:sz w:val="22"/>
          <w:szCs w:val="22"/>
          <w:lang w:val="ms-MY"/>
        </w:rPr>
        <w:t>Reason of Leaving</w:t>
      </w:r>
      <w:r w:rsidRPr="00871410">
        <w:rPr>
          <w:rFonts w:ascii="Garamond" w:hAnsi="Garamond"/>
          <w:b/>
          <w:sz w:val="22"/>
          <w:szCs w:val="22"/>
          <w:lang w:val="ms-MY"/>
        </w:rPr>
        <w:tab/>
        <w:t>:</w:t>
      </w:r>
    </w:p>
    <w:p w:rsidR="006A6626" w:rsidRDefault="006A6626" w:rsidP="00860B9B">
      <w:pPr>
        <w:spacing w:line="240" w:lineRule="atLeast"/>
        <w:ind w:firstLine="720"/>
        <w:rPr>
          <w:rFonts w:ascii="Garamond" w:hAnsi="Garamond"/>
          <w:b/>
          <w:bCs/>
          <w:sz w:val="22"/>
          <w:szCs w:val="22"/>
          <w:lang w:val="ms-MY"/>
        </w:rPr>
      </w:pPr>
    </w:p>
    <w:p w:rsidR="006A6626" w:rsidRPr="009E2EF1" w:rsidRDefault="006A6626" w:rsidP="00860B9B">
      <w:pPr>
        <w:spacing w:line="240" w:lineRule="atLeast"/>
        <w:ind w:firstLine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Work Description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&amp; pick up Director to all places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 staffs  to other locations upon request.</w:t>
      </w:r>
    </w:p>
    <w:p w:rsidR="006A6626" w:rsidRPr="009E2EF1" w:rsidRDefault="006A6626" w:rsidP="007C4F10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Maintain and monitor regular checking and maintenance records of vehicles' repairs and servicings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</w:rPr>
        <w:t>Doing admin jobs</w:t>
      </w:r>
    </w:p>
    <w:p w:rsidR="006A6626" w:rsidRDefault="006A6626" w:rsidP="007C4F10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7C4F10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  <w:lang w:val="ms-MY"/>
        </w:rPr>
        <w:t>4</w:t>
      </w:r>
      <w:r w:rsidRPr="009E2EF1">
        <w:rPr>
          <w:rFonts w:ascii="Garamond" w:hAnsi="Garamond"/>
          <w:sz w:val="22"/>
          <w:szCs w:val="22"/>
          <w:lang w:val="ms-MY"/>
        </w:rPr>
        <w:t>.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Company Name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  <w:r w:rsidRPr="009E2EF1">
        <w:rPr>
          <w:rFonts w:ascii="Garamond" w:hAnsi="Garamond"/>
          <w:sz w:val="22"/>
          <w:szCs w:val="22"/>
        </w:rPr>
        <w:t>Jati Bina Enterprise</w:t>
      </w: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Position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  <w:r w:rsidRPr="009E2EF1">
        <w:rPr>
          <w:rFonts w:ascii="Garamond" w:hAnsi="Garamond"/>
          <w:sz w:val="22"/>
          <w:szCs w:val="22"/>
        </w:rPr>
        <w:t>Admin Assistant Cum Personnel Driver</w:t>
      </w:r>
    </w:p>
    <w:p w:rsidR="006A6626" w:rsidRPr="009E2EF1" w:rsidRDefault="006A6626" w:rsidP="00F822B6">
      <w:pPr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Duration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</w:t>
      </w:r>
      <w:r w:rsidRPr="009E2EF1">
        <w:rPr>
          <w:rFonts w:ascii="Garamond" w:hAnsi="Garamond"/>
          <w:sz w:val="22"/>
          <w:szCs w:val="22"/>
        </w:rPr>
        <w:t>2005-2007</w:t>
      </w:r>
    </w:p>
    <w:p w:rsidR="006A6626" w:rsidRDefault="006A6626" w:rsidP="00684779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>Salary</w:t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>: RM 1,</w:t>
      </w:r>
      <w:r>
        <w:rPr>
          <w:rFonts w:ascii="Garamond" w:hAnsi="Garamond"/>
          <w:sz w:val="22"/>
          <w:szCs w:val="22"/>
          <w:lang w:val="ms-MY"/>
        </w:rPr>
        <w:t>2</w:t>
      </w:r>
      <w:r w:rsidRPr="009E2EF1">
        <w:rPr>
          <w:rFonts w:ascii="Garamond" w:hAnsi="Garamond"/>
          <w:sz w:val="22"/>
          <w:szCs w:val="22"/>
          <w:lang w:val="ms-MY"/>
        </w:rPr>
        <w:t>00++</w:t>
      </w:r>
    </w:p>
    <w:p w:rsidR="006A6626" w:rsidRPr="009E2EF1" w:rsidRDefault="006A6626" w:rsidP="00684779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>
        <w:rPr>
          <w:rFonts w:ascii="Garamond" w:hAnsi="Garamond"/>
          <w:sz w:val="22"/>
          <w:szCs w:val="22"/>
          <w:lang w:val="ms-MY"/>
        </w:rPr>
        <w:tab/>
      </w:r>
      <w:r w:rsidRPr="00871410">
        <w:rPr>
          <w:rFonts w:ascii="Garamond" w:hAnsi="Garamond"/>
          <w:b/>
          <w:sz w:val="22"/>
          <w:szCs w:val="22"/>
          <w:lang w:val="ms-MY"/>
        </w:rPr>
        <w:t>Reason of Leaving</w:t>
      </w:r>
      <w:r w:rsidRPr="00871410">
        <w:rPr>
          <w:rFonts w:ascii="Garamond" w:hAnsi="Garamond"/>
          <w:b/>
          <w:sz w:val="22"/>
          <w:szCs w:val="22"/>
          <w:lang w:val="ms-MY"/>
        </w:rPr>
        <w:tab/>
        <w:t>:</w:t>
      </w:r>
    </w:p>
    <w:p w:rsidR="006A6626" w:rsidRDefault="006A6626" w:rsidP="00860B9B">
      <w:pPr>
        <w:spacing w:line="240" w:lineRule="atLeast"/>
        <w:ind w:firstLine="720"/>
        <w:rPr>
          <w:rFonts w:ascii="Garamond" w:hAnsi="Garamond"/>
          <w:b/>
          <w:bCs/>
          <w:sz w:val="22"/>
          <w:szCs w:val="22"/>
          <w:lang w:val="ms-MY"/>
        </w:rPr>
      </w:pPr>
    </w:p>
    <w:p w:rsidR="006A6626" w:rsidRPr="009E2EF1" w:rsidRDefault="006A6626" w:rsidP="00860B9B">
      <w:pPr>
        <w:spacing w:line="240" w:lineRule="atLeast"/>
        <w:ind w:firstLine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Work Description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&amp; pick up Director to all places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Send  staffs  to other locations upon request.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General maintenance and upkeep cleanliness of vehicles</w:t>
      </w:r>
    </w:p>
    <w:p w:rsidR="006A6626" w:rsidRPr="009E2EF1" w:rsidRDefault="006A6626" w:rsidP="007C4F10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Maintain and monitor regular checking and maintenance records of vehicles' repairs and servicings</w:t>
      </w:r>
    </w:p>
    <w:p w:rsidR="006A6626" w:rsidRPr="00375FB9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</w:rPr>
        <w:t>Doing admin jobs</w:t>
      </w:r>
    </w:p>
    <w:p w:rsidR="006A6626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  <w:r>
        <w:rPr>
          <w:rFonts w:ascii="Garamond" w:hAnsi="Garamond"/>
          <w:sz w:val="22"/>
          <w:szCs w:val="22"/>
          <w:lang w:val="ms-MY"/>
        </w:rPr>
        <w:t>5</w:t>
      </w:r>
      <w:r w:rsidRPr="009E2EF1">
        <w:rPr>
          <w:rFonts w:ascii="Garamond" w:hAnsi="Garamond"/>
          <w:sz w:val="22"/>
          <w:szCs w:val="22"/>
          <w:lang w:val="ms-MY"/>
        </w:rPr>
        <w:t>.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Company Name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>: Visionrola Sdn Bhd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Position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>: Customer Service Cum Store Assistant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  (After school job)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>Duration</w:t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>: 2003-2005</w:t>
      </w:r>
    </w:p>
    <w:p w:rsidR="006A6626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b/>
          <w:sz w:val="22"/>
          <w:szCs w:val="22"/>
          <w:lang w:val="ms-MY"/>
        </w:rPr>
        <w:t>Salary</w:t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RM </w:t>
      </w:r>
      <w:r>
        <w:rPr>
          <w:rFonts w:ascii="Garamond" w:hAnsi="Garamond"/>
          <w:sz w:val="22"/>
          <w:szCs w:val="22"/>
          <w:lang w:val="ms-MY"/>
        </w:rPr>
        <w:t>850</w:t>
      </w:r>
      <w:r w:rsidRPr="009E2EF1">
        <w:rPr>
          <w:rFonts w:ascii="Garamond" w:hAnsi="Garamond"/>
          <w:sz w:val="22"/>
          <w:szCs w:val="22"/>
          <w:lang w:val="ms-MY"/>
        </w:rPr>
        <w:t>++</w:t>
      </w: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  <w:r>
        <w:rPr>
          <w:rFonts w:ascii="Garamond" w:hAnsi="Garamond"/>
          <w:sz w:val="22"/>
          <w:szCs w:val="22"/>
          <w:lang w:val="ms-MY"/>
        </w:rPr>
        <w:tab/>
      </w:r>
      <w:r w:rsidRPr="00871410">
        <w:rPr>
          <w:rFonts w:ascii="Garamond" w:hAnsi="Garamond"/>
          <w:b/>
          <w:sz w:val="22"/>
          <w:szCs w:val="22"/>
          <w:lang w:val="ms-MY"/>
        </w:rPr>
        <w:t>Reason of Leaving</w:t>
      </w:r>
      <w:r w:rsidRPr="00871410">
        <w:rPr>
          <w:rFonts w:ascii="Garamond" w:hAnsi="Garamond"/>
          <w:b/>
          <w:sz w:val="22"/>
          <w:szCs w:val="22"/>
          <w:lang w:val="ms-MY"/>
        </w:rPr>
        <w:tab/>
        <w:t>:</w:t>
      </w:r>
    </w:p>
    <w:p w:rsidR="006A6626" w:rsidRDefault="006A6626" w:rsidP="00860B9B">
      <w:pPr>
        <w:spacing w:line="240" w:lineRule="atLeast"/>
        <w:ind w:firstLine="720"/>
        <w:rPr>
          <w:rFonts w:ascii="Garamond" w:hAnsi="Garamond"/>
          <w:b/>
          <w:bCs/>
          <w:sz w:val="22"/>
          <w:szCs w:val="22"/>
          <w:lang w:val="ms-MY"/>
        </w:rPr>
      </w:pPr>
    </w:p>
    <w:p w:rsidR="006A6626" w:rsidRPr="009E2EF1" w:rsidRDefault="006A6626" w:rsidP="00860B9B">
      <w:pPr>
        <w:spacing w:line="240" w:lineRule="atLeast"/>
        <w:ind w:firstLine="72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Work Description</w:t>
      </w:r>
      <w:r w:rsidRPr="009E2EF1">
        <w:rPr>
          <w:rFonts w:ascii="Garamond" w:hAnsi="Garamond"/>
          <w:b/>
          <w:bCs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 xml:space="preserve">: 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Interact with customer to provide information in response to inquiries about product and services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Handle and resolve customer complaints</w:t>
      </w:r>
    </w:p>
    <w:p w:rsidR="006A6626" w:rsidRPr="009E2EF1" w:rsidRDefault="006A6626" w:rsidP="00860B9B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>Responsible to assist in the overall management of the material store</w:t>
      </w:r>
    </w:p>
    <w:p w:rsidR="006A6626" w:rsidRPr="009E2EF1" w:rsidRDefault="006A6626" w:rsidP="00A93C05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>Stocking up on products.</w:t>
      </w:r>
    </w:p>
    <w:p w:rsidR="006A6626" w:rsidRDefault="006A6626" w:rsidP="00F822B6">
      <w:pPr>
        <w:pStyle w:val="ListParagraph"/>
        <w:numPr>
          <w:ilvl w:val="0"/>
          <w:numId w:val="2"/>
        </w:numPr>
        <w:spacing w:line="240" w:lineRule="atLeast"/>
        <w:ind w:left="990" w:hanging="270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 xml:space="preserve">Doing Basic Inventory </w:t>
      </w:r>
    </w:p>
    <w:p w:rsidR="006A6626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375FB9">
      <w:pPr>
        <w:pStyle w:val="ListParagraph"/>
        <w:spacing w:line="240" w:lineRule="atLeast"/>
        <w:ind w:left="990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rPr>
          <w:rFonts w:ascii="Garamond" w:hAnsi="Garamond"/>
          <w:sz w:val="22"/>
          <w:szCs w:val="22"/>
          <w:lang w:val="ms-MY"/>
        </w:rPr>
      </w:pPr>
    </w:p>
    <w:tbl>
      <w:tblPr>
        <w:tblW w:w="0" w:type="auto"/>
        <w:tblLook w:val="0000"/>
      </w:tblPr>
      <w:tblGrid>
        <w:gridCol w:w="8856"/>
      </w:tblGrid>
      <w:tr w:rsidR="006A6626" w:rsidRPr="009E2EF1" w:rsidTr="00E136CF">
        <w:trPr>
          <w:trHeight w:val="288"/>
        </w:trPr>
        <w:tc>
          <w:tcPr>
            <w:tcW w:w="8856" w:type="dxa"/>
            <w:shd w:val="clear" w:color="auto" w:fill="C0C0C0"/>
            <w:vAlign w:val="center"/>
          </w:tcPr>
          <w:p w:rsidR="006A6626" w:rsidRPr="009E2EF1" w:rsidRDefault="006A6626" w:rsidP="00E136CF">
            <w:pPr>
              <w:pStyle w:val="Heading1"/>
              <w:spacing w:line="240" w:lineRule="atLeast"/>
              <w:rPr>
                <w:rFonts w:ascii="Garamond" w:hAnsi="Garamond"/>
                <w:color w:val="000000"/>
                <w:lang w:val="ms-MY"/>
              </w:rPr>
            </w:pPr>
            <w:r w:rsidRPr="009E2EF1">
              <w:rPr>
                <w:rFonts w:ascii="Garamond" w:hAnsi="Garamond"/>
                <w:color w:val="000000"/>
                <w:sz w:val="22"/>
                <w:szCs w:val="22"/>
                <w:lang w:val="ms-MY"/>
              </w:rPr>
              <w:t>Miscellaneous</w:t>
            </w:r>
          </w:p>
        </w:tc>
      </w:tr>
    </w:tbl>
    <w:p w:rsidR="006A6626" w:rsidRPr="009E2EF1" w:rsidRDefault="006A6626" w:rsidP="00F822B6">
      <w:pPr>
        <w:spacing w:line="240" w:lineRule="atLeast"/>
        <w:ind w:left="720" w:hanging="720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F822B6">
      <w:pPr>
        <w:spacing w:line="240" w:lineRule="atLeast"/>
        <w:jc w:val="both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bCs/>
          <w:sz w:val="22"/>
          <w:szCs w:val="22"/>
          <w:lang w:val="ms-MY"/>
        </w:rPr>
        <w:t>Resume Text</w:t>
      </w:r>
      <w:r w:rsidRPr="009E2EF1">
        <w:rPr>
          <w:rFonts w:ascii="Garamond" w:hAnsi="Garamond"/>
          <w:sz w:val="22"/>
          <w:szCs w:val="22"/>
          <w:lang w:val="ms-MY"/>
        </w:rPr>
        <w:tab/>
        <w:t xml:space="preserve">: I really look forward for a job. I don't mind to work from below and I am </w:t>
      </w:r>
    </w:p>
    <w:p w:rsidR="006A6626" w:rsidRPr="009E2EF1" w:rsidRDefault="006A6626" w:rsidP="00F822B6">
      <w:pPr>
        <w:spacing w:line="240" w:lineRule="atLeast"/>
        <w:ind w:left="720" w:firstLine="720"/>
        <w:jc w:val="both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sz w:val="22"/>
          <w:szCs w:val="22"/>
          <w:lang w:val="ms-MY"/>
        </w:rPr>
        <w:t xml:space="preserve">  </w:t>
      </w:r>
      <w:r>
        <w:rPr>
          <w:rFonts w:ascii="Garamond" w:hAnsi="Garamond"/>
          <w:sz w:val="22"/>
          <w:szCs w:val="22"/>
          <w:lang w:val="ms-MY"/>
        </w:rPr>
        <w:t>h</w:t>
      </w:r>
      <w:r w:rsidRPr="009E2EF1">
        <w:rPr>
          <w:rFonts w:ascii="Garamond" w:hAnsi="Garamond"/>
          <w:sz w:val="22"/>
          <w:szCs w:val="22"/>
          <w:lang w:val="ms-MY"/>
        </w:rPr>
        <w:t>ardworking</w:t>
      </w:r>
      <w:r>
        <w:rPr>
          <w:rFonts w:ascii="Garamond" w:hAnsi="Garamond"/>
          <w:sz w:val="22"/>
          <w:szCs w:val="22"/>
          <w:lang w:val="ms-MY"/>
        </w:rPr>
        <w:t xml:space="preserve"> </w:t>
      </w:r>
      <w:r w:rsidRPr="009E2EF1">
        <w:rPr>
          <w:rFonts w:ascii="Garamond" w:hAnsi="Garamond"/>
          <w:sz w:val="22"/>
          <w:szCs w:val="22"/>
          <w:lang w:val="ms-MY"/>
        </w:rPr>
        <w:t xml:space="preserve"> person and love to learn something new. </w:t>
      </w:r>
    </w:p>
    <w:p w:rsidR="006A6626" w:rsidRPr="009E2EF1" w:rsidRDefault="006A6626" w:rsidP="001C48E5">
      <w:pPr>
        <w:spacing w:line="240" w:lineRule="atLeast"/>
        <w:jc w:val="both"/>
        <w:rPr>
          <w:rFonts w:ascii="Garamond" w:hAnsi="Garamond"/>
          <w:sz w:val="22"/>
          <w:szCs w:val="22"/>
          <w:lang w:val="ms-MY"/>
        </w:rPr>
      </w:pPr>
    </w:p>
    <w:p w:rsidR="006A6626" w:rsidRPr="009E2EF1" w:rsidRDefault="006A6626" w:rsidP="00684779">
      <w:pPr>
        <w:spacing w:line="240" w:lineRule="atLeast"/>
        <w:jc w:val="both"/>
        <w:rPr>
          <w:rFonts w:ascii="Garamond" w:hAnsi="Garamond"/>
          <w:sz w:val="22"/>
          <w:szCs w:val="22"/>
          <w:lang w:val="ms-MY"/>
        </w:rPr>
      </w:pPr>
      <w:r w:rsidRPr="009E2EF1">
        <w:rPr>
          <w:rFonts w:ascii="Garamond" w:hAnsi="Garamond"/>
          <w:b/>
          <w:sz w:val="22"/>
          <w:szCs w:val="22"/>
          <w:lang w:val="ms-MY"/>
        </w:rPr>
        <w:t>Others</w:t>
      </w:r>
      <w:r w:rsidRPr="009E2EF1">
        <w:rPr>
          <w:rFonts w:ascii="Garamond" w:hAnsi="Garamond"/>
          <w:b/>
          <w:sz w:val="22"/>
          <w:szCs w:val="22"/>
          <w:lang w:val="ms-MY"/>
        </w:rPr>
        <w:tab/>
      </w:r>
      <w:r w:rsidRPr="009E2EF1">
        <w:rPr>
          <w:rFonts w:ascii="Garamond" w:hAnsi="Garamond"/>
          <w:sz w:val="22"/>
          <w:szCs w:val="22"/>
          <w:lang w:val="ms-MY"/>
        </w:rPr>
        <w:tab/>
        <w:t>:</w:t>
      </w:r>
    </w:p>
    <w:p w:rsidR="006A6626" w:rsidRPr="009E2EF1" w:rsidRDefault="006A6626" w:rsidP="00684779">
      <w:pPr>
        <w:pStyle w:val="ListParagraph"/>
        <w:numPr>
          <w:ilvl w:val="0"/>
          <w:numId w:val="3"/>
        </w:numPr>
        <w:spacing w:line="240" w:lineRule="atLeast"/>
        <w:ind w:left="450" w:firstLine="0"/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Possess a valid passport</w:t>
      </w:r>
    </w:p>
    <w:p w:rsidR="006A6626" w:rsidRPr="009E2EF1" w:rsidRDefault="006A6626" w:rsidP="00684779">
      <w:pPr>
        <w:pStyle w:val="ListParagraph"/>
        <w:numPr>
          <w:ilvl w:val="0"/>
          <w:numId w:val="3"/>
        </w:numPr>
        <w:spacing w:line="240" w:lineRule="atLeast"/>
        <w:ind w:left="450" w:firstLine="0"/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 xml:space="preserve">Good traffic record &amp; driving skills </w:t>
      </w:r>
    </w:p>
    <w:p w:rsidR="006A6626" w:rsidRPr="009E2EF1" w:rsidRDefault="006A6626" w:rsidP="003A0E4A">
      <w:pPr>
        <w:pStyle w:val="ListParagraph"/>
        <w:numPr>
          <w:ilvl w:val="0"/>
          <w:numId w:val="3"/>
        </w:numPr>
        <w:spacing w:line="240" w:lineRule="atLeast"/>
        <w:ind w:left="450" w:firstLine="0"/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Capable of driving continental luxury vehicle</w:t>
      </w:r>
    </w:p>
    <w:p w:rsidR="006A6626" w:rsidRPr="009E2EF1" w:rsidRDefault="006A6626" w:rsidP="003A0E4A">
      <w:pPr>
        <w:pStyle w:val="ListParagraph"/>
        <w:numPr>
          <w:ilvl w:val="0"/>
          <w:numId w:val="3"/>
        </w:numPr>
        <w:spacing w:line="240" w:lineRule="atLeast"/>
        <w:ind w:left="450" w:firstLine="0"/>
        <w:rPr>
          <w:rFonts w:ascii="Garamond" w:hAnsi="Garamond"/>
          <w:sz w:val="22"/>
          <w:szCs w:val="22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Experience driving with Mercedes, BMW, Land Rover, MPV and etc.</w:t>
      </w:r>
    </w:p>
    <w:p w:rsidR="006A6626" w:rsidRPr="009E2EF1" w:rsidRDefault="006A6626" w:rsidP="00684779">
      <w:pPr>
        <w:pStyle w:val="ListParagraph"/>
        <w:numPr>
          <w:ilvl w:val="0"/>
          <w:numId w:val="3"/>
        </w:numPr>
        <w:spacing w:line="240" w:lineRule="atLeast"/>
        <w:ind w:left="450" w:firstLine="0"/>
        <w:rPr>
          <w:sz w:val="22"/>
          <w:szCs w:val="22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 xml:space="preserve">Familiar with </w:t>
      </w:r>
      <w:smartTag w:uri="urn:schemas-microsoft-com:office:smarttags" w:element="country-region">
        <w:smartTag w:uri="urn:schemas-microsoft-com:office:smarttags" w:element="City">
          <w:r w:rsidRPr="009E2EF1">
            <w:rPr>
              <w:rFonts w:ascii="Garamond" w:hAnsi="Garamond"/>
              <w:color w:val="000000"/>
              <w:sz w:val="22"/>
              <w:szCs w:val="22"/>
              <w:shd w:val="clear" w:color="auto" w:fill="FFFEF6"/>
            </w:rPr>
            <w:t>Singapore</w:t>
          </w:r>
        </w:smartTag>
      </w:smartTag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 xml:space="preserve">, Johor Bahru and </w:t>
      </w:r>
      <w:smartTag w:uri="urn:schemas-microsoft-com:office:smarttags" w:element="place">
        <w:smartTag w:uri="urn:schemas-microsoft-com:office:smarttags" w:element="City">
          <w:r w:rsidRPr="009E2EF1">
            <w:rPr>
              <w:rFonts w:ascii="Garamond" w:hAnsi="Garamond"/>
              <w:color w:val="000000"/>
              <w:sz w:val="22"/>
              <w:szCs w:val="22"/>
              <w:shd w:val="clear" w:color="auto" w:fill="FFFEF6"/>
            </w:rPr>
            <w:t>Kuala Lumpur</w:t>
          </w:r>
        </w:smartTag>
      </w:smartTag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 xml:space="preserve"> route</w:t>
      </w:r>
    </w:p>
    <w:p w:rsidR="006A6626" w:rsidRPr="009E2EF1" w:rsidRDefault="006A6626" w:rsidP="00684779">
      <w:pPr>
        <w:pStyle w:val="ListParagraph"/>
        <w:numPr>
          <w:ilvl w:val="0"/>
          <w:numId w:val="3"/>
        </w:numPr>
        <w:spacing w:line="240" w:lineRule="atLeast"/>
        <w:ind w:left="450" w:firstLine="0"/>
        <w:rPr>
          <w:sz w:val="22"/>
          <w:szCs w:val="22"/>
        </w:rPr>
      </w:pPr>
      <w:r w:rsidRPr="009E2EF1">
        <w:rPr>
          <w:rFonts w:ascii="Garamond" w:hAnsi="Garamond"/>
          <w:color w:val="000000"/>
          <w:sz w:val="22"/>
          <w:szCs w:val="22"/>
          <w:shd w:val="clear" w:color="auto" w:fill="FFFEF6"/>
        </w:rPr>
        <w:t>Know general maintenance and can upkeep cleanliness of vehicles</w:t>
      </w:r>
      <w:r w:rsidRPr="009E2EF1">
        <w:rPr>
          <w:rStyle w:val="apple-converted-space"/>
          <w:rFonts w:ascii="Garamond" w:eastAsia="SimSun" w:hAnsi="Garamond"/>
          <w:color w:val="000000"/>
          <w:sz w:val="22"/>
          <w:szCs w:val="22"/>
          <w:shd w:val="clear" w:color="auto" w:fill="FFFEF6"/>
        </w:rPr>
        <w:t> </w:t>
      </w:r>
    </w:p>
    <w:tbl>
      <w:tblPr>
        <w:tblW w:w="0" w:type="auto"/>
        <w:tblLook w:val="00A0"/>
      </w:tblPr>
      <w:tblGrid>
        <w:gridCol w:w="7974"/>
      </w:tblGrid>
      <w:tr w:rsidR="006A6626" w:rsidRPr="009E2EF1" w:rsidTr="00E136CF">
        <w:trPr>
          <w:trHeight w:val="285"/>
        </w:trPr>
        <w:tc>
          <w:tcPr>
            <w:tcW w:w="7974" w:type="dxa"/>
          </w:tcPr>
          <w:p w:rsidR="006A6626" w:rsidRDefault="006A6626" w:rsidP="00E136CF">
            <w:pPr>
              <w:rPr>
                <w:rFonts w:ascii="Garamond" w:hAnsi="Garamond"/>
              </w:rPr>
            </w:pPr>
          </w:p>
          <w:p w:rsidR="006A6626" w:rsidRPr="009E2EF1" w:rsidRDefault="006A6626" w:rsidP="00E136CF">
            <w:pPr>
              <w:rPr>
                <w:rFonts w:ascii="Garamond" w:hAnsi="Garamond"/>
              </w:rPr>
            </w:pPr>
          </w:p>
        </w:tc>
      </w:tr>
      <w:tr w:rsidR="006A6626" w:rsidRPr="009E2EF1" w:rsidTr="00E136CF">
        <w:trPr>
          <w:trHeight w:val="285"/>
        </w:trPr>
        <w:tc>
          <w:tcPr>
            <w:tcW w:w="7974" w:type="dxa"/>
          </w:tcPr>
          <w:p w:rsidR="006A6626" w:rsidRPr="009E2EF1" w:rsidRDefault="006A6626" w:rsidP="00E136CF">
            <w:pPr>
              <w:rPr>
                <w:rFonts w:ascii="Garamond" w:hAnsi="Garamond"/>
              </w:rPr>
            </w:pPr>
            <w:r w:rsidRPr="009E2EF1">
              <w:rPr>
                <w:rFonts w:ascii="Garamond" w:hAnsi="Garamond"/>
                <w:b/>
                <w:sz w:val="22"/>
                <w:szCs w:val="22"/>
              </w:rPr>
              <w:t>Willing to travel</w:t>
            </w:r>
            <w:r w:rsidRPr="009E2EF1">
              <w:rPr>
                <w:rFonts w:ascii="Garamond" w:hAnsi="Garamond"/>
                <w:sz w:val="22"/>
                <w:szCs w:val="22"/>
              </w:rPr>
              <w:t xml:space="preserve">                :  Yes</w:t>
            </w:r>
          </w:p>
        </w:tc>
      </w:tr>
      <w:tr w:rsidR="006A6626" w:rsidRPr="009E2EF1" w:rsidTr="00E136CF">
        <w:trPr>
          <w:trHeight w:val="285"/>
        </w:trPr>
        <w:tc>
          <w:tcPr>
            <w:tcW w:w="7974" w:type="dxa"/>
          </w:tcPr>
          <w:p w:rsidR="006A6626" w:rsidRPr="009E2EF1" w:rsidRDefault="006A6626" w:rsidP="00E136CF">
            <w:pPr>
              <w:rPr>
                <w:rFonts w:ascii="Garamond" w:hAnsi="Garamond"/>
              </w:rPr>
            </w:pPr>
            <w:r w:rsidRPr="009E2EF1">
              <w:rPr>
                <w:rFonts w:ascii="Garamond" w:hAnsi="Garamond"/>
                <w:b/>
                <w:sz w:val="22"/>
                <w:szCs w:val="22"/>
              </w:rPr>
              <w:t>Willing to relocate</w:t>
            </w:r>
            <w:r w:rsidRPr="009E2EF1">
              <w:rPr>
                <w:rFonts w:ascii="Garamond" w:hAnsi="Garamond"/>
                <w:sz w:val="22"/>
                <w:szCs w:val="22"/>
              </w:rPr>
              <w:t xml:space="preserve">            :  Will Consider</w:t>
            </w:r>
          </w:p>
          <w:p w:rsidR="006A6626" w:rsidRPr="009E2EF1" w:rsidRDefault="006A6626" w:rsidP="00E136CF">
            <w:pPr>
              <w:rPr>
                <w:rFonts w:ascii="Garamond" w:hAnsi="Garamond"/>
              </w:rPr>
            </w:pPr>
          </w:p>
          <w:p w:rsidR="006A6626" w:rsidRPr="009E2EF1" w:rsidRDefault="006A6626" w:rsidP="00E136CF">
            <w:pPr>
              <w:rPr>
                <w:rFonts w:ascii="Garamond" w:hAnsi="Garamond"/>
              </w:rPr>
            </w:pPr>
            <w:r w:rsidRPr="009E2EF1">
              <w:rPr>
                <w:rFonts w:ascii="Garamond" w:hAnsi="Garamond"/>
                <w:b/>
                <w:sz w:val="22"/>
                <w:szCs w:val="22"/>
              </w:rPr>
              <w:t xml:space="preserve">Possess License                </w:t>
            </w:r>
            <w:r w:rsidRPr="009E2EF1">
              <w:rPr>
                <w:rFonts w:ascii="Garamond" w:hAnsi="Garamond"/>
                <w:sz w:val="22"/>
                <w:szCs w:val="22"/>
              </w:rPr>
              <w:t>: Yes (D)</w:t>
            </w:r>
          </w:p>
        </w:tc>
      </w:tr>
      <w:tr w:rsidR="006A6626" w:rsidRPr="009E2EF1" w:rsidTr="00E136CF">
        <w:trPr>
          <w:trHeight w:val="285"/>
        </w:trPr>
        <w:tc>
          <w:tcPr>
            <w:tcW w:w="7974" w:type="dxa"/>
          </w:tcPr>
          <w:p w:rsidR="006A6626" w:rsidRPr="009E2EF1" w:rsidRDefault="006A6626" w:rsidP="00E136CF">
            <w:pPr>
              <w:rPr>
                <w:rFonts w:ascii="Garamond" w:hAnsi="Garamond"/>
              </w:rPr>
            </w:pPr>
            <w:r w:rsidRPr="009E2EF1">
              <w:rPr>
                <w:rFonts w:ascii="Garamond" w:hAnsi="Garamond"/>
                <w:b/>
                <w:sz w:val="22"/>
                <w:szCs w:val="22"/>
              </w:rPr>
              <w:t xml:space="preserve">Possess Own Transport   </w:t>
            </w:r>
            <w:r w:rsidRPr="009E2EF1">
              <w:rPr>
                <w:rFonts w:ascii="Garamond" w:hAnsi="Garamond"/>
                <w:sz w:val="22"/>
                <w:szCs w:val="22"/>
              </w:rPr>
              <w:t>:  Yes</w:t>
            </w:r>
          </w:p>
          <w:p w:rsidR="006A6626" w:rsidRDefault="006A6626" w:rsidP="00E136CF">
            <w:pPr>
              <w:rPr>
                <w:rFonts w:ascii="Garamond" w:hAnsi="Garamond"/>
              </w:rPr>
            </w:pPr>
          </w:p>
          <w:p w:rsidR="006A6626" w:rsidRPr="009E2EF1" w:rsidRDefault="006A6626" w:rsidP="00C43F7B">
            <w:pPr>
              <w:rPr>
                <w:rFonts w:ascii="Garamond" w:hAnsi="Garamond"/>
              </w:rPr>
            </w:pPr>
            <w:r w:rsidRPr="009E2EF1">
              <w:rPr>
                <w:rFonts w:ascii="Garamond" w:hAnsi="Garamond"/>
                <w:b/>
                <w:sz w:val="22"/>
                <w:szCs w:val="22"/>
              </w:rPr>
              <w:t>Expected Monthly Salary</w:t>
            </w:r>
            <w:r w:rsidRPr="009E2EF1">
              <w:rPr>
                <w:rFonts w:ascii="Garamond" w:hAnsi="Garamond"/>
                <w:sz w:val="22"/>
                <w:szCs w:val="22"/>
              </w:rPr>
              <w:t xml:space="preserve"> :  RM</w:t>
            </w:r>
            <w:r>
              <w:rPr>
                <w:rFonts w:ascii="Garamond" w:hAnsi="Garamond"/>
                <w:sz w:val="22"/>
                <w:szCs w:val="22"/>
              </w:rPr>
              <w:t>2,0</w:t>
            </w:r>
            <w:r w:rsidRPr="009E2EF1">
              <w:rPr>
                <w:rFonts w:ascii="Garamond" w:hAnsi="Garamond"/>
                <w:sz w:val="22"/>
                <w:szCs w:val="22"/>
              </w:rPr>
              <w:t>00.00 (Can negotiate)</w:t>
            </w:r>
          </w:p>
          <w:p w:rsidR="006A6626" w:rsidRDefault="006A6626" w:rsidP="00C43F7B">
            <w:pPr>
              <w:rPr>
                <w:rFonts w:ascii="Garamond" w:hAnsi="Garamond"/>
              </w:rPr>
            </w:pPr>
            <w:r w:rsidRPr="009E2EF1">
              <w:rPr>
                <w:rFonts w:ascii="Garamond" w:hAnsi="Garamond"/>
                <w:b/>
                <w:sz w:val="22"/>
                <w:szCs w:val="22"/>
              </w:rPr>
              <w:t>Availability</w:t>
            </w:r>
            <w:r>
              <w:rPr>
                <w:rFonts w:ascii="Garamond" w:hAnsi="Garamond"/>
                <w:sz w:val="22"/>
                <w:szCs w:val="22"/>
              </w:rPr>
              <w:t xml:space="preserve">                          </w:t>
            </w:r>
            <w:r w:rsidRPr="009E2EF1">
              <w:rPr>
                <w:rFonts w:ascii="Garamond" w:hAnsi="Garamond"/>
                <w:sz w:val="22"/>
                <w:szCs w:val="22"/>
              </w:rPr>
              <w:t>: As soon as possible</w:t>
            </w:r>
          </w:p>
          <w:p w:rsidR="006A6626" w:rsidRPr="009E2EF1" w:rsidRDefault="006A6626" w:rsidP="00E136CF">
            <w:pPr>
              <w:rPr>
                <w:rFonts w:ascii="Garamond" w:hAnsi="Garamond"/>
              </w:rPr>
            </w:pPr>
          </w:p>
        </w:tc>
      </w:tr>
    </w:tbl>
    <w:p w:rsidR="006A6626" w:rsidRPr="009E2EF1" w:rsidRDefault="006A6626" w:rsidP="007E670A">
      <w:pPr>
        <w:rPr>
          <w:sz w:val="22"/>
          <w:szCs w:val="22"/>
        </w:rPr>
      </w:pPr>
    </w:p>
    <w:sectPr w:rsidR="006A6626" w:rsidRPr="009E2EF1" w:rsidSect="00AC4FEF">
      <w:headerReference w:type="default" r:id="rId8"/>
      <w:footerReference w:type="default" r:id="rId9"/>
      <w:pgSz w:w="12240" w:h="15840" w:code="1"/>
      <w:pgMar w:top="1438" w:right="1768" w:bottom="126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6626" w:rsidRDefault="006A6626" w:rsidP="00F822B6">
      <w:r>
        <w:separator/>
      </w:r>
    </w:p>
  </w:endnote>
  <w:endnote w:type="continuationSeparator" w:id="0">
    <w:p w:rsidR="006A6626" w:rsidRDefault="006A6626" w:rsidP="00F822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ËÎÌå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626" w:rsidRPr="0009227F" w:rsidRDefault="006A6626">
    <w:pPr>
      <w:pStyle w:val="Footer"/>
      <w:jc w:val="center"/>
      <w:rPr>
        <w:rFonts w:ascii="Garamond" w:hAnsi="Garamond"/>
      </w:rPr>
    </w:pPr>
    <w:r w:rsidRPr="0009227F">
      <w:rPr>
        <w:rStyle w:val="PageNumber"/>
        <w:rFonts w:ascii="Garamond" w:hAnsi="Garamond"/>
      </w:rPr>
      <w:fldChar w:fldCharType="begin"/>
    </w:r>
    <w:r w:rsidRPr="0009227F">
      <w:rPr>
        <w:rStyle w:val="PageNumber"/>
        <w:rFonts w:ascii="Garamond" w:hAnsi="Garamond"/>
      </w:rPr>
      <w:instrText xml:space="preserve"> PAGE </w:instrText>
    </w:r>
    <w:r w:rsidRPr="0009227F">
      <w:rPr>
        <w:rStyle w:val="PageNumber"/>
        <w:rFonts w:ascii="Garamond" w:hAnsi="Garamond"/>
      </w:rPr>
      <w:fldChar w:fldCharType="separate"/>
    </w:r>
    <w:r>
      <w:rPr>
        <w:rStyle w:val="PageNumber"/>
        <w:rFonts w:ascii="Garamond" w:hAnsi="Garamond"/>
        <w:noProof/>
      </w:rPr>
      <w:t>4</w:t>
    </w:r>
    <w:r w:rsidRPr="0009227F">
      <w:rPr>
        <w:rStyle w:val="PageNumber"/>
        <w:rFonts w:ascii="Garamond" w:hAnsi="Garamond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6626" w:rsidRDefault="006A6626" w:rsidP="00F822B6">
      <w:r>
        <w:separator/>
      </w:r>
    </w:p>
  </w:footnote>
  <w:footnote w:type="continuationSeparator" w:id="0">
    <w:p w:rsidR="006A6626" w:rsidRDefault="006A6626" w:rsidP="00F822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626" w:rsidRPr="00B27CAE" w:rsidRDefault="006A6626" w:rsidP="002F2DC1">
    <w:pPr>
      <w:pStyle w:val="Header"/>
      <w:jc w:val="right"/>
      <w:rPr>
        <w:rFonts w:ascii="Garamond" w:hAnsi="Garamond"/>
        <w:b/>
        <w:iCs/>
        <w:sz w:val="20"/>
        <w:szCs w:val="20"/>
      </w:rPr>
    </w:pPr>
    <w:r>
      <w:rPr>
        <w:rFonts w:ascii="Garamond" w:hAnsi="Garamond"/>
        <w:b/>
        <w:iCs/>
        <w:sz w:val="20"/>
        <w:szCs w:val="20"/>
      </w:rPr>
      <w:t xml:space="preserve">RESUME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C2FBF"/>
    <w:multiLevelType w:val="hybridMultilevel"/>
    <w:tmpl w:val="C6E4A24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1E751D92"/>
    <w:multiLevelType w:val="hybridMultilevel"/>
    <w:tmpl w:val="567EAE24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BD5E09"/>
    <w:multiLevelType w:val="hybridMultilevel"/>
    <w:tmpl w:val="78248A50"/>
    <w:lvl w:ilvl="0" w:tplc="98DC9F8E">
      <w:start w:val="2"/>
      <w:numFmt w:val="bullet"/>
      <w:lvlText w:val=""/>
      <w:lvlJc w:val="left"/>
      <w:pPr>
        <w:ind w:left="1080" w:hanging="360"/>
      </w:pPr>
      <w:rPr>
        <w:rFonts w:ascii="Symbol" w:eastAsia="SimSu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AEC65E2"/>
    <w:multiLevelType w:val="hybridMultilevel"/>
    <w:tmpl w:val="5202A2A6"/>
    <w:lvl w:ilvl="0" w:tplc="0F02FA70">
      <w:start w:val="2"/>
      <w:numFmt w:val="bullet"/>
      <w:lvlText w:val=""/>
      <w:lvlJc w:val="left"/>
      <w:pPr>
        <w:ind w:left="1080" w:hanging="360"/>
      </w:pPr>
      <w:rPr>
        <w:rFonts w:ascii="Symbol" w:eastAsia="SimSu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BCA729B"/>
    <w:multiLevelType w:val="hybridMultilevel"/>
    <w:tmpl w:val="D382C508"/>
    <w:lvl w:ilvl="0" w:tplc="04090009">
      <w:start w:val="1"/>
      <w:numFmt w:val="bullet"/>
      <w:lvlText w:val=""/>
      <w:lvlJc w:val="left"/>
      <w:pPr>
        <w:ind w:left="35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">
    <w:nsid w:val="750D4860"/>
    <w:multiLevelType w:val="hybridMultilevel"/>
    <w:tmpl w:val="922E5EA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22B6"/>
    <w:rsid w:val="0001326C"/>
    <w:rsid w:val="00020959"/>
    <w:rsid w:val="00022A22"/>
    <w:rsid w:val="00023B5F"/>
    <w:rsid w:val="0003187E"/>
    <w:rsid w:val="0003714F"/>
    <w:rsid w:val="0006494F"/>
    <w:rsid w:val="00070C67"/>
    <w:rsid w:val="000817A4"/>
    <w:rsid w:val="000820A0"/>
    <w:rsid w:val="00082D57"/>
    <w:rsid w:val="0009227F"/>
    <w:rsid w:val="00096636"/>
    <w:rsid w:val="000A6878"/>
    <w:rsid w:val="000B58BD"/>
    <w:rsid w:val="000E6BB2"/>
    <w:rsid w:val="000F0D40"/>
    <w:rsid w:val="001010DD"/>
    <w:rsid w:val="001011CB"/>
    <w:rsid w:val="001020A3"/>
    <w:rsid w:val="00102524"/>
    <w:rsid w:val="001026F6"/>
    <w:rsid w:val="001072CD"/>
    <w:rsid w:val="00110C23"/>
    <w:rsid w:val="00117DF2"/>
    <w:rsid w:val="00121EE0"/>
    <w:rsid w:val="001268EC"/>
    <w:rsid w:val="00130E7E"/>
    <w:rsid w:val="00132D80"/>
    <w:rsid w:val="00136D52"/>
    <w:rsid w:val="00155376"/>
    <w:rsid w:val="00156056"/>
    <w:rsid w:val="00162121"/>
    <w:rsid w:val="0017182B"/>
    <w:rsid w:val="0017570F"/>
    <w:rsid w:val="00181303"/>
    <w:rsid w:val="00183B72"/>
    <w:rsid w:val="001873B2"/>
    <w:rsid w:val="001911F1"/>
    <w:rsid w:val="001932D8"/>
    <w:rsid w:val="001A0BE9"/>
    <w:rsid w:val="001A0D0A"/>
    <w:rsid w:val="001B100B"/>
    <w:rsid w:val="001B223B"/>
    <w:rsid w:val="001C18A0"/>
    <w:rsid w:val="001C3CFD"/>
    <w:rsid w:val="001C48E5"/>
    <w:rsid w:val="001D1183"/>
    <w:rsid w:val="001D2077"/>
    <w:rsid w:val="001D4725"/>
    <w:rsid w:val="001E0370"/>
    <w:rsid w:val="001E1A38"/>
    <w:rsid w:val="001E3416"/>
    <w:rsid w:val="001E7AB6"/>
    <w:rsid w:val="001F560E"/>
    <w:rsid w:val="001F6F2E"/>
    <w:rsid w:val="002010F9"/>
    <w:rsid w:val="002012EE"/>
    <w:rsid w:val="002057F1"/>
    <w:rsid w:val="002134CC"/>
    <w:rsid w:val="002149D0"/>
    <w:rsid w:val="00223900"/>
    <w:rsid w:val="00230FA0"/>
    <w:rsid w:val="0024647D"/>
    <w:rsid w:val="00253CA7"/>
    <w:rsid w:val="002600E5"/>
    <w:rsid w:val="002625A2"/>
    <w:rsid w:val="002630F8"/>
    <w:rsid w:val="00266666"/>
    <w:rsid w:val="00277BCE"/>
    <w:rsid w:val="00284202"/>
    <w:rsid w:val="002861FB"/>
    <w:rsid w:val="00286786"/>
    <w:rsid w:val="0028716A"/>
    <w:rsid w:val="00295F9B"/>
    <w:rsid w:val="002A1F30"/>
    <w:rsid w:val="002A5DE3"/>
    <w:rsid w:val="002B75CC"/>
    <w:rsid w:val="002B7D5D"/>
    <w:rsid w:val="002C069C"/>
    <w:rsid w:val="002C3709"/>
    <w:rsid w:val="002C40E2"/>
    <w:rsid w:val="002C4C83"/>
    <w:rsid w:val="002C761B"/>
    <w:rsid w:val="002D123D"/>
    <w:rsid w:val="002D12DD"/>
    <w:rsid w:val="002D53F4"/>
    <w:rsid w:val="002D7FB5"/>
    <w:rsid w:val="002F2DC1"/>
    <w:rsid w:val="0031024F"/>
    <w:rsid w:val="00327BAB"/>
    <w:rsid w:val="00327DE3"/>
    <w:rsid w:val="0033213D"/>
    <w:rsid w:val="00332FFE"/>
    <w:rsid w:val="003429A9"/>
    <w:rsid w:val="00346B85"/>
    <w:rsid w:val="00351515"/>
    <w:rsid w:val="003524DC"/>
    <w:rsid w:val="00354390"/>
    <w:rsid w:val="0035455B"/>
    <w:rsid w:val="00361CA2"/>
    <w:rsid w:val="00362763"/>
    <w:rsid w:val="00372969"/>
    <w:rsid w:val="0037597E"/>
    <w:rsid w:val="00375FB9"/>
    <w:rsid w:val="00385772"/>
    <w:rsid w:val="0039504F"/>
    <w:rsid w:val="003A0E4A"/>
    <w:rsid w:val="003A140B"/>
    <w:rsid w:val="003A181D"/>
    <w:rsid w:val="003A4A8C"/>
    <w:rsid w:val="003B0103"/>
    <w:rsid w:val="003B5D69"/>
    <w:rsid w:val="003C4CB7"/>
    <w:rsid w:val="003D3227"/>
    <w:rsid w:val="003D3721"/>
    <w:rsid w:val="003E5DB3"/>
    <w:rsid w:val="003E6958"/>
    <w:rsid w:val="003F28FD"/>
    <w:rsid w:val="00402289"/>
    <w:rsid w:val="00423A5C"/>
    <w:rsid w:val="00425E36"/>
    <w:rsid w:val="004303FB"/>
    <w:rsid w:val="00435338"/>
    <w:rsid w:val="00441674"/>
    <w:rsid w:val="00453997"/>
    <w:rsid w:val="00466F94"/>
    <w:rsid w:val="00471C00"/>
    <w:rsid w:val="00473CBD"/>
    <w:rsid w:val="00491A3B"/>
    <w:rsid w:val="00491CDC"/>
    <w:rsid w:val="00493204"/>
    <w:rsid w:val="00493F84"/>
    <w:rsid w:val="004946DA"/>
    <w:rsid w:val="0049679B"/>
    <w:rsid w:val="004A2905"/>
    <w:rsid w:val="004C446F"/>
    <w:rsid w:val="004C76DF"/>
    <w:rsid w:val="004D02ED"/>
    <w:rsid w:val="004D077F"/>
    <w:rsid w:val="004D0CE2"/>
    <w:rsid w:val="004F3499"/>
    <w:rsid w:val="00511A26"/>
    <w:rsid w:val="00514676"/>
    <w:rsid w:val="005158C3"/>
    <w:rsid w:val="00542A9B"/>
    <w:rsid w:val="00547F12"/>
    <w:rsid w:val="0055023B"/>
    <w:rsid w:val="0055273E"/>
    <w:rsid w:val="005536E1"/>
    <w:rsid w:val="005633D8"/>
    <w:rsid w:val="00566929"/>
    <w:rsid w:val="0056759D"/>
    <w:rsid w:val="00572E79"/>
    <w:rsid w:val="005742DA"/>
    <w:rsid w:val="00586988"/>
    <w:rsid w:val="00587BF2"/>
    <w:rsid w:val="00591B95"/>
    <w:rsid w:val="00592AFF"/>
    <w:rsid w:val="0059482C"/>
    <w:rsid w:val="00594D60"/>
    <w:rsid w:val="005970D9"/>
    <w:rsid w:val="005B129F"/>
    <w:rsid w:val="005B189C"/>
    <w:rsid w:val="005B2112"/>
    <w:rsid w:val="005C08CB"/>
    <w:rsid w:val="005C29FA"/>
    <w:rsid w:val="005C430A"/>
    <w:rsid w:val="005C7A25"/>
    <w:rsid w:val="005D5D75"/>
    <w:rsid w:val="005E0AEF"/>
    <w:rsid w:val="005E2AFD"/>
    <w:rsid w:val="005E517B"/>
    <w:rsid w:val="005E622B"/>
    <w:rsid w:val="005F46D0"/>
    <w:rsid w:val="00600CFC"/>
    <w:rsid w:val="00601A2A"/>
    <w:rsid w:val="006110D3"/>
    <w:rsid w:val="0061460A"/>
    <w:rsid w:val="00616B92"/>
    <w:rsid w:val="006209A7"/>
    <w:rsid w:val="0062194D"/>
    <w:rsid w:val="00626957"/>
    <w:rsid w:val="00633FFF"/>
    <w:rsid w:val="00666B10"/>
    <w:rsid w:val="0067179D"/>
    <w:rsid w:val="00671F25"/>
    <w:rsid w:val="00674315"/>
    <w:rsid w:val="006840C7"/>
    <w:rsid w:val="00684779"/>
    <w:rsid w:val="006A53D5"/>
    <w:rsid w:val="006A59A0"/>
    <w:rsid w:val="006A6626"/>
    <w:rsid w:val="006A682E"/>
    <w:rsid w:val="006B3807"/>
    <w:rsid w:val="006B5AD2"/>
    <w:rsid w:val="006C1205"/>
    <w:rsid w:val="006E27D7"/>
    <w:rsid w:val="006E4045"/>
    <w:rsid w:val="006E7F1D"/>
    <w:rsid w:val="006F5F61"/>
    <w:rsid w:val="007038E7"/>
    <w:rsid w:val="007112B5"/>
    <w:rsid w:val="007144E0"/>
    <w:rsid w:val="007205E3"/>
    <w:rsid w:val="007239FA"/>
    <w:rsid w:val="00727B30"/>
    <w:rsid w:val="007335C8"/>
    <w:rsid w:val="00753C0F"/>
    <w:rsid w:val="00756D9B"/>
    <w:rsid w:val="00761286"/>
    <w:rsid w:val="00764134"/>
    <w:rsid w:val="00767E94"/>
    <w:rsid w:val="007817E0"/>
    <w:rsid w:val="00783A97"/>
    <w:rsid w:val="007A16DB"/>
    <w:rsid w:val="007A3B8B"/>
    <w:rsid w:val="007A669E"/>
    <w:rsid w:val="007C3609"/>
    <w:rsid w:val="007C4F10"/>
    <w:rsid w:val="007E1715"/>
    <w:rsid w:val="007E670A"/>
    <w:rsid w:val="007F699C"/>
    <w:rsid w:val="00813AE9"/>
    <w:rsid w:val="00816902"/>
    <w:rsid w:val="008205F6"/>
    <w:rsid w:val="00824018"/>
    <w:rsid w:val="00832A99"/>
    <w:rsid w:val="00846420"/>
    <w:rsid w:val="00852ABB"/>
    <w:rsid w:val="0085779F"/>
    <w:rsid w:val="00860B9B"/>
    <w:rsid w:val="00871410"/>
    <w:rsid w:val="008743AA"/>
    <w:rsid w:val="00886E4C"/>
    <w:rsid w:val="00893BA7"/>
    <w:rsid w:val="008940C2"/>
    <w:rsid w:val="008A54D7"/>
    <w:rsid w:val="008B57C7"/>
    <w:rsid w:val="008C2467"/>
    <w:rsid w:val="008D1BD4"/>
    <w:rsid w:val="008D3635"/>
    <w:rsid w:val="008E47BD"/>
    <w:rsid w:val="00902A14"/>
    <w:rsid w:val="00904B1F"/>
    <w:rsid w:val="00913045"/>
    <w:rsid w:val="009134E7"/>
    <w:rsid w:val="00916F16"/>
    <w:rsid w:val="009345B9"/>
    <w:rsid w:val="00935E34"/>
    <w:rsid w:val="0094059D"/>
    <w:rsid w:val="00940D97"/>
    <w:rsid w:val="00941253"/>
    <w:rsid w:val="0094270A"/>
    <w:rsid w:val="009455B8"/>
    <w:rsid w:val="0095056A"/>
    <w:rsid w:val="009508FC"/>
    <w:rsid w:val="00951175"/>
    <w:rsid w:val="009520E7"/>
    <w:rsid w:val="00955DFF"/>
    <w:rsid w:val="00962487"/>
    <w:rsid w:val="0096708C"/>
    <w:rsid w:val="00971D91"/>
    <w:rsid w:val="009724D3"/>
    <w:rsid w:val="00972A9E"/>
    <w:rsid w:val="00973375"/>
    <w:rsid w:val="00981647"/>
    <w:rsid w:val="00990E9A"/>
    <w:rsid w:val="00994B92"/>
    <w:rsid w:val="009A3AED"/>
    <w:rsid w:val="009B4988"/>
    <w:rsid w:val="009B6E26"/>
    <w:rsid w:val="009C27AF"/>
    <w:rsid w:val="009E2EF1"/>
    <w:rsid w:val="009F42D3"/>
    <w:rsid w:val="00A00857"/>
    <w:rsid w:val="00A17F6B"/>
    <w:rsid w:val="00A25603"/>
    <w:rsid w:val="00A3503F"/>
    <w:rsid w:val="00A4420F"/>
    <w:rsid w:val="00A463B7"/>
    <w:rsid w:val="00A470FE"/>
    <w:rsid w:val="00A6685B"/>
    <w:rsid w:val="00A71954"/>
    <w:rsid w:val="00A80E87"/>
    <w:rsid w:val="00A83347"/>
    <w:rsid w:val="00A8397A"/>
    <w:rsid w:val="00A93C05"/>
    <w:rsid w:val="00A97BF7"/>
    <w:rsid w:val="00AC4FEF"/>
    <w:rsid w:val="00AC5E76"/>
    <w:rsid w:val="00AC6FCB"/>
    <w:rsid w:val="00AD4F5D"/>
    <w:rsid w:val="00AD5A72"/>
    <w:rsid w:val="00AD7344"/>
    <w:rsid w:val="00AE3F37"/>
    <w:rsid w:val="00AF000F"/>
    <w:rsid w:val="00B019DA"/>
    <w:rsid w:val="00B02C68"/>
    <w:rsid w:val="00B054CA"/>
    <w:rsid w:val="00B146BA"/>
    <w:rsid w:val="00B27CAE"/>
    <w:rsid w:val="00B50157"/>
    <w:rsid w:val="00B552E9"/>
    <w:rsid w:val="00B61AAD"/>
    <w:rsid w:val="00B62D77"/>
    <w:rsid w:val="00B7593D"/>
    <w:rsid w:val="00B75CA1"/>
    <w:rsid w:val="00B80EBA"/>
    <w:rsid w:val="00B81900"/>
    <w:rsid w:val="00B904FB"/>
    <w:rsid w:val="00B92163"/>
    <w:rsid w:val="00B974C9"/>
    <w:rsid w:val="00BA03D8"/>
    <w:rsid w:val="00BB43CF"/>
    <w:rsid w:val="00BD0256"/>
    <w:rsid w:val="00BE0C73"/>
    <w:rsid w:val="00BE2D61"/>
    <w:rsid w:val="00BE5563"/>
    <w:rsid w:val="00BF5666"/>
    <w:rsid w:val="00BF5732"/>
    <w:rsid w:val="00C05124"/>
    <w:rsid w:val="00C07B93"/>
    <w:rsid w:val="00C12AA6"/>
    <w:rsid w:val="00C20A46"/>
    <w:rsid w:val="00C24904"/>
    <w:rsid w:val="00C40333"/>
    <w:rsid w:val="00C43F7B"/>
    <w:rsid w:val="00C45376"/>
    <w:rsid w:val="00C53451"/>
    <w:rsid w:val="00C60908"/>
    <w:rsid w:val="00C66D45"/>
    <w:rsid w:val="00C7703C"/>
    <w:rsid w:val="00C77FE8"/>
    <w:rsid w:val="00C81ECA"/>
    <w:rsid w:val="00C86238"/>
    <w:rsid w:val="00CA3AD9"/>
    <w:rsid w:val="00CB70C9"/>
    <w:rsid w:val="00CC55D3"/>
    <w:rsid w:val="00CD0090"/>
    <w:rsid w:val="00CD013A"/>
    <w:rsid w:val="00CD2762"/>
    <w:rsid w:val="00CD7253"/>
    <w:rsid w:val="00CE08DA"/>
    <w:rsid w:val="00CF1936"/>
    <w:rsid w:val="00CF6DA5"/>
    <w:rsid w:val="00CF79A1"/>
    <w:rsid w:val="00D0154E"/>
    <w:rsid w:val="00D01D96"/>
    <w:rsid w:val="00D03640"/>
    <w:rsid w:val="00D0385C"/>
    <w:rsid w:val="00D05E3E"/>
    <w:rsid w:val="00D21D1E"/>
    <w:rsid w:val="00D22093"/>
    <w:rsid w:val="00D23C70"/>
    <w:rsid w:val="00D23C79"/>
    <w:rsid w:val="00D2495C"/>
    <w:rsid w:val="00D37362"/>
    <w:rsid w:val="00D45EE4"/>
    <w:rsid w:val="00D57090"/>
    <w:rsid w:val="00D5760D"/>
    <w:rsid w:val="00D6409B"/>
    <w:rsid w:val="00D664D3"/>
    <w:rsid w:val="00D70BEC"/>
    <w:rsid w:val="00D70D17"/>
    <w:rsid w:val="00D70E8E"/>
    <w:rsid w:val="00D72FC8"/>
    <w:rsid w:val="00D74376"/>
    <w:rsid w:val="00D80D32"/>
    <w:rsid w:val="00D80FFD"/>
    <w:rsid w:val="00D84C5A"/>
    <w:rsid w:val="00D8645A"/>
    <w:rsid w:val="00D91BE2"/>
    <w:rsid w:val="00D945AC"/>
    <w:rsid w:val="00DA11D6"/>
    <w:rsid w:val="00DA4948"/>
    <w:rsid w:val="00DA5F0A"/>
    <w:rsid w:val="00DC05B8"/>
    <w:rsid w:val="00DC329A"/>
    <w:rsid w:val="00DC3755"/>
    <w:rsid w:val="00DC73FA"/>
    <w:rsid w:val="00DE187E"/>
    <w:rsid w:val="00E037E1"/>
    <w:rsid w:val="00E03952"/>
    <w:rsid w:val="00E07EDA"/>
    <w:rsid w:val="00E12C7A"/>
    <w:rsid w:val="00E136CF"/>
    <w:rsid w:val="00E324CD"/>
    <w:rsid w:val="00E42071"/>
    <w:rsid w:val="00E425FA"/>
    <w:rsid w:val="00E5208A"/>
    <w:rsid w:val="00E56957"/>
    <w:rsid w:val="00E57904"/>
    <w:rsid w:val="00E64740"/>
    <w:rsid w:val="00E74759"/>
    <w:rsid w:val="00E75622"/>
    <w:rsid w:val="00E80AD9"/>
    <w:rsid w:val="00E85DAA"/>
    <w:rsid w:val="00E9356F"/>
    <w:rsid w:val="00E9470B"/>
    <w:rsid w:val="00EA58DC"/>
    <w:rsid w:val="00EA645B"/>
    <w:rsid w:val="00EA6EDD"/>
    <w:rsid w:val="00EB21BF"/>
    <w:rsid w:val="00EB407E"/>
    <w:rsid w:val="00EB45B9"/>
    <w:rsid w:val="00EC2BA8"/>
    <w:rsid w:val="00ED1001"/>
    <w:rsid w:val="00ED1387"/>
    <w:rsid w:val="00ED1C54"/>
    <w:rsid w:val="00ED6C8C"/>
    <w:rsid w:val="00EE36BF"/>
    <w:rsid w:val="00EE7FD8"/>
    <w:rsid w:val="00EF169D"/>
    <w:rsid w:val="00EF19E5"/>
    <w:rsid w:val="00EF68AC"/>
    <w:rsid w:val="00F01C39"/>
    <w:rsid w:val="00F10799"/>
    <w:rsid w:val="00F12631"/>
    <w:rsid w:val="00F175E4"/>
    <w:rsid w:val="00F17BBA"/>
    <w:rsid w:val="00F244F7"/>
    <w:rsid w:val="00F25668"/>
    <w:rsid w:val="00F31941"/>
    <w:rsid w:val="00F371E6"/>
    <w:rsid w:val="00F44276"/>
    <w:rsid w:val="00F446DC"/>
    <w:rsid w:val="00F462EB"/>
    <w:rsid w:val="00F51E93"/>
    <w:rsid w:val="00F6244A"/>
    <w:rsid w:val="00F634E5"/>
    <w:rsid w:val="00F74B6E"/>
    <w:rsid w:val="00F74F92"/>
    <w:rsid w:val="00F770E6"/>
    <w:rsid w:val="00F77D5D"/>
    <w:rsid w:val="00F811B0"/>
    <w:rsid w:val="00F81BE8"/>
    <w:rsid w:val="00F822B6"/>
    <w:rsid w:val="00F85F90"/>
    <w:rsid w:val="00F908BE"/>
    <w:rsid w:val="00F913A2"/>
    <w:rsid w:val="00F93EE3"/>
    <w:rsid w:val="00F95AAD"/>
    <w:rsid w:val="00FA6190"/>
    <w:rsid w:val="00FB2C8D"/>
    <w:rsid w:val="00FB4F9B"/>
    <w:rsid w:val="00FB690B"/>
    <w:rsid w:val="00FB69F9"/>
    <w:rsid w:val="00FB6C74"/>
    <w:rsid w:val="00FC123C"/>
    <w:rsid w:val="00FC3942"/>
    <w:rsid w:val="00FE7A27"/>
    <w:rsid w:val="00FF04DA"/>
    <w:rsid w:val="00FF2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2B6"/>
    <w:rPr>
      <w:rFonts w:ascii="Times New Roman" w:eastAsia="SimSu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822B6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822B6"/>
    <w:rPr>
      <w:rFonts w:ascii="Times New Roman" w:eastAsia="SimSu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rsid w:val="00F822B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822B6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F822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822B6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822B6"/>
    <w:rPr>
      <w:rFonts w:cs="Times New Roman"/>
    </w:rPr>
  </w:style>
  <w:style w:type="paragraph" w:customStyle="1" w:styleId="Achievement">
    <w:name w:val="Achievement"/>
    <w:basedOn w:val="BodyText"/>
    <w:uiPriority w:val="99"/>
    <w:rsid w:val="00F822B6"/>
  </w:style>
  <w:style w:type="paragraph" w:styleId="BodyText">
    <w:name w:val="Body Text"/>
    <w:basedOn w:val="Normal"/>
    <w:link w:val="BodyTextChar"/>
    <w:uiPriority w:val="99"/>
    <w:rsid w:val="00F822B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F822B6"/>
    <w:rPr>
      <w:rFonts w:ascii="Times New Roman" w:eastAsia="SimSun" w:hAnsi="Times New Roman" w:cs="Times New Roman"/>
      <w:sz w:val="24"/>
      <w:szCs w:val="24"/>
    </w:rPr>
  </w:style>
  <w:style w:type="paragraph" w:customStyle="1" w:styleId="Objective">
    <w:name w:val="Objective"/>
    <w:basedOn w:val="Normal"/>
    <w:next w:val="BodyText"/>
    <w:uiPriority w:val="99"/>
    <w:rsid w:val="00F822B6"/>
    <w:pPr>
      <w:spacing w:before="60" w:after="220" w:line="220" w:lineRule="atLeast"/>
      <w:jc w:val="both"/>
    </w:pPr>
    <w:rPr>
      <w:rFonts w:ascii="Garamond" w:eastAsia="Times New Roman" w:hAnsi="Garamond"/>
      <w:sz w:val="22"/>
      <w:szCs w:val="20"/>
    </w:rPr>
  </w:style>
  <w:style w:type="paragraph" w:styleId="ListParagraph">
    <w:name w:val="List Paragraph"/>
    <w:basedOn w:val="Normal"/>
    <w:uiPriority w:val="99"/>
    <w:qFormat/>
    <w:rsid w:val="00F822B6"/>
    <w:pPr>
      <w:ind w:left="720"/>
      <w:contextualSpacing/>
    </w:pPr>
    <w:rPr>
      <w:rFonts w:eastAsia="Times New Roman"/>
    </w:rPr>
  </w:style>
  <w:style w:type="table" w:styleId="TableGrid">
    <w:name w:val="Table Grid"/>
    <w:basedOn w:val="TableNormal"/>
    <w:uiPriority w:val="99"/>
    <w:rsid w:val="00F822B6"/>
    <w:rPr>
      <w:lang w:val="en-MY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uiPriority w:val="99"/>
    <w:rsid w:val="00B7593D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470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470FE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45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11</TotalTime>
  <Pages>4</Pages>
  <Words>633</Words>
  <Characters>3614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2015-08-07T04:47:00Z</dcterms:created>
  <dcterms:modified xsi:type="dcterms:W3CDTF">2016-07-15T05:49:00Z</dcterms:modified>
</cp:coreProperties>
</file>