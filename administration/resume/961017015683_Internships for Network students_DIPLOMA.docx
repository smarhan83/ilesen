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748" w:rsidRPr="00206748" w:rsidRDefault="00826B98" w:rsidP="00206748">
      <w:pPr>
        <w:ind w:left="1440"/>
      </w:pPr>
      <w:r>
        <w:rPr>
          <w:noProof/>
          <w:sz w:val="68"/>
          <w:szCs w:val="68"/>
          <w:lang w:eastAsia="zh-CN"/>
        </w:rPr>
        <mc:AlternateContent>
          <mc:Choice Requires="wpg">
            <w:drawing>
              <wp:anchor distT="0" distB="0" distL="114300" distR="114300" simplePos="0" relativeHeight="251660799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-158750</wp:posOffset>
                </wp:positionV>
                <wp:extent cx="7790180" cy="423545"/>
                <wp:effectExtent l="8890" t="12700" r="11430" b="11430"/>
                <wp:wrapNone/>
                <wp:docPr id="36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90180" cy="423545"/>
                          <a:chOff x="-16" y="-25"/>
                          <a:chExt cx="12268" cy="667"/>
                        </a:xfrm>
                      </wpg:grpSpPr>
                      <wps:wsp>
                        <wps:cNvPr id="3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-16" y="-25"/>
                            <a:ext cx="12268" cy="667"/>
                          </a:xfrm>
                          <a:prstGeom prst="rect">
                            <a:avLst/>
                          </a:prstGeom>
                          <a:solidFill>
                            <a:srgbClr val="F39C12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283" y="85"/>
                            <a:ext cx="10426" cy="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06748" w:rsidRPr="00206748" w:rsidRDefault="00E1693E" w:rsidP="00206748">
                              <w:pP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 </w:t>
                              </w: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ab/>
                                <w:t>Phone: 0137560817</w:t>
                              </w:r>
                              <w:r w:rsidR="00206748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ab/>
                              </w:r>
                              <w:r w:rsidR="00206748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ab/>
                                <w:t xml:space="preserve">Email: </w:t>
                              </w: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ashrafsedc@gmail.com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left:0;text-align:left;margin-left:-56.3pt;margin-top:-12.5pt;width:613.4pt;height:33.35pt;z-index:251660799" coordorigin="-16,-25" coordsize="12268,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">
                <v:rect id="Rectangle 12" o:spid="_x0000_s1027" style="position:absolute;left:-16;top:-25;width:12268;height: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" fillcolor="#f39c12" strokecolor="white [3212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8" type="#_x0000_t202" style="position:absolute;left:1283;top:85;width:10426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:rsidR="00206748" w:rsidRPr="00206748" w:rsidRDefault="00E1693E" w:rsidP="00206748">
                        <w:pPr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4"/>
                          </w:rPr>
                          <w:t xml:space="preserve">      </w:t>
                        </w:r>
                        <w:r>
                          <w:rPr>
                            <w:color w:val="FFFFFF" w:themeColor="background1"/>
                            <w:sz w:val="24"/>
                            <w:szCs w:val="24"/>
                          </w:rPr>
                          <w:tab/>
                          <w:t>Phone: 0137560817</w:t>
                        </w:r>
                        <w:r w:rsidR="00206748">
                          <w:rPr>
                            <w:color w:val="FFFFFF" w:themeColor="background1"/>
                            <w:sz w:val="24"/>
                            <w:szCs w:val="24"/>
                          </w:rPr>
                          <w:tab/>
                        </w:r>
                        <w:r w:rsidR="00206748">
                          <w:rPr>
                            <w:color w:val="FFFFFF" w:themeColor="background1"/>
                            <w:sz w:val="24"/>
                            <w:szCs w:val="24"/>
                          </w:rPr>
                          <w:tab/>
                          <w:t xml:space="preserve">Email: </w:t>
                        </w:r>
                        <w:r>
                          <w:rPr>
                            <w:color w:val="FFFFFF" w:themeColor="background1"/>
                            <w:sz w:val="24"/>
                            <w:szCs w:val="24"/>
                          </w:rPr>
                          <w:t>ashrafsedc@gmail.com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06748">
        <w:rPr>
          <w:b/>
          <w:color w:val="4A4A4A"/>
          <w:sz w:val="68"/>
          <w:szCs w:val="68"/>
        </w:rPr>
        <w:t xml:space="preserve">   </w:t>
      </w:r>
    </w:p>
    <w:p w:rsidR="00206748" w:rsidRPr="00206748" w:rsidRDefault="00AC5652" w:rsidP="00206748">
      <w:pPr>
        <w:rPr>
          <w:sz w:val="26"/>
          <w:szCs w:val="26"/>
        </w:rPr>
      </w:pPr>
      <w:r>
        <w:rPr>
          <w:noProof/>
          <w:sz w:val="26"/>
          <w:szCs w:val="26"/>
          <w:lang w:eastAsia="zh-CN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71595A8" wp14:editId="421B34D5">
                <wp:simplePos x="0" y="0"/>
                <wp:positionH relativeFrom="column">
                  <wp:posOffset>1431925</wp:posOffset>
                </wp:positionH>
                <wp:positionV relativeFrom="paragraph">
                  <wp:posOffset>245110</wp:posOffset>
                </wp:positionV>
                <wp:extent cx="3945255" cy="782955"/>
                <wp:effectExtent l="1270" t="0" r="6350" b="1270"/>
                <wp:wrapNone/>
                <wp:docPr id="31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5255" cy="782955"/>
                          <a:chOff x="2837" y="835"/>
                          <a:chExt cx="6213" cy="1233"/>
                        </a:xfrm>
                      </wpg:grpSpPr>
                      <wps:wsp>
                        <wps:cNvPr id="3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288" y="835"/>
                            <a:ext cx="5605" cy="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06748" w:rsidRPr="00F47497" w:rsidRDefault="00E1693E">
                              <w:pPr>
                                <w:rPr>
                                  <w:b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w:t>ALIFF ASHRAF BIN AZMI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895" y="1640"/>
                            <a:ext cx="6083" cy="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06748" w:rsidRPr="00F47497" w:rsidRDefault="00F47497" w:rsidP="00206748">
                              <w:pPr>
                                <w:rPr>
                                  <w:b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F47497">
                                <w:rPr>
                                  <w:b/>
                                  <w:color w:val="0D0D0D" w:themeColor="text1" w:themeTint="F2"/>
                                </w:rPr>
                                <w:t>DIPLOMA IN COMPUTER ENGINEERING AND</w:t>
                              </w:r>
                              <w:r>
                                <w:rPr>
                                  <w:b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F47497">
                                <w:rPr>
                                  <w:b/>
                                  <w:color w:val="0D0D0D" w:themeColor="text1" w:themeTint="F2"/>
                                </w:rPr>
                                <w:t>NETWORKING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837" y="1785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39C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8907" y="1787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39C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1595A8" id="Group 68" o:spid="_x0000_s1029" style="position:absolute;margin-left:112.75pt;margin-top:19.3pt;width:310.65pt;height:61.65pt;z-index:251654144" coordorigin="2837,835" coordsize="6213,1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">
                <v:shape id="Text Box 15" o:spid="_x0000_s1030" type="#_x0000_t202" style="position:absolute;left:3288;top:835;width:5605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:rsidR="00206748" w:rsidRPr="00F47497" w:rsidRDefault="00E1693E">
                        <w:pPr>
                          <w:rPr>
                            <w:b/>
                            <w:color w:val="0D0D0D" w:themeColor="text1" w:themeTint="F2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olor w:val="0D0D0D" w:themeColor="text1" w:themeTint="F2"/>
                            <w:sz w:val="28"/>
                            <w:szCs w:val="28"/>
                          </w:rPr>
                          <w:t>ALIFF ASHRAF BIN AZMI</w:t>
                        </w:r>
                      </w:p>
                    </w:txbxContent>
                  </v:textbox>
                </v:shape>
                <v:shape id="Text Box 16" o:spid="_x0000_s1031" type="#_x0000_t202" style="position:absolute;left:2895;top:1640;width:6083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:rsidR="00206748" w:rsidRPr="00F47497" w:rsidRDefault="00F47497" w:rsidP="00206748">
                        <w:pPr>
                          <w:rPr>
                            <w:b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F47497">
                          <w:rPr>
                            <w:b/>
                            <w:color w:val="0D0D0D" w:themeColor="text1" w:themeTint="F2"/>
                          </w:rPr>
                          <w:t>DIPLOMA IN COMPUTER ENGINEERING AND</w:t>
                        </w:r>
                        <w:r>
                          <w:rPr>
                            <w:b/>
                            <w:color w:val="0D0D0D" w:themeColor="text1" w:themeTint="F2"/>
                            <w:sz w:val="24"/>
                            <w:szCs w:val="24"/>
                          </w:rPr>
                          <w:t xml:space="preserve"> </w:t>
                        </w:r>
                        <w:r w:rsidRPr="00F47497">
                          <w:rPr>
                            <w:b/>
                            <w:color w:val="0D0D0D" w:themeColor="text1" w:themeTint="F2"/>
                          </w:rPr>
                          <w:t>NETWORKING</w:t>
                        </w:r>
                      </w:p>
                    </w:txbxContent>
                  </v:textbox>
                </v:shape>
                <v:oval id="Oval 17" o:spid="_x0000_s1032" style="position:absolute;left:2837;top:1785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" fillcolor="#f39c12" stroked="f"/>
                <v:oval id="Oval 18" o:spid="_x0000_s1033" style="position:absolute;left:8907;top:1787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" fillcolor="#f39c12" stroked="f"/>
              </v:group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576C08A5" wp14:editId="669495A1">
            <wp:extent cx="1095375" cy="1466850"/>
            <wp:effectExtent l="0" t="0" r="9525" b="0"/>
            <wp:docPr id="39" name="Picture 39" descr="C:\Users\aliff\AppData\Local\Microsoft\Windows\INetCache\Content.Word\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iff\AppData\Local\Microsoft\Windows\INetCache\Content.Word\pic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D4B" w:rsidRDefault="00826B98" w:rsidP="00990A07">
      <w:pPr>
        <w:tabs>
          <w:tab w:val="left" w:pos="7695"/>
        </w:tabs>
        <w:rPr>
          <w:sz w:val="26"/>
          <w:szCs w:val="26"/>
        </w:rPr>
      </w:pPr>
      <w:r>
        <w:rPr>
          <w:noProof/>
          <w:sz w:val="68"/>
          <w:szCs w:val="68"/>
          <w:lang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73BB04D" wp14:editId="77E76E8F">
                <wp:simplePos x="0" y="0"/>
                <wp:positionH relativeFrom="column">
                  <wp:posOffset>-549910</wp:posOffset>
                </wp:positionH>
                <wp:positionV relativeFrom="paragraph">
                  <wp:posOffset>1076960</wp:posOffset>
                </wp:positionV>
                <wp:extent cx="4324350" cy="875665"/>
                <wp:effectExtent l="2540" t="0" r="0" b="3810"/>
                <wp:wrapNone/>
                <wp:docPr id="3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0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6075E" w:rsidRDefault="00C6075E" w:rsidP="00C607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Seeking a challenging career with a progressive organization that provides an opportunity to capitalize my technical skills and abilities in the field of information technology (IT) and networking.</w:t>
                            </w:r>
                          </w:p>
                          <w:p w:rsidR="00206748" w:rsidRPr="00990A07" w:rsidRDefault="00206748">
                            <w:pP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BB04D" id="Text Box 33" o:spid="_x0000_s1034" type="#_x0000_t202" style="position:absolute;margin-left:-43.3pt;margin-top:84.8pt;width:340.5pt;height:68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XWNuQIAAMI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" filled="f" stroked="f">
                <v:textbox>
                  <w:txbxContent>
                    <w:p w:rsidR="00C6075E" w:rsidRDefault="00C6075E" w:rsidP="00C6075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Seeking a challenging career with a progressive organization that provides an opportunity to capitalize my technical skills and abilities in the field of information technology (IT) and networking.</w:t>
                      </w:r>
                    </w:p>
                    <w:p w:rsidR="00206748" w:rsidRPr="00990A07" w:rsidRDefault="00206748">
                      <w:pPr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68"/>
          <w:szCs w:val="68"/>
          <w:lang w:eastAsia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4895612" wp14:editId="23B7963B">
                <wp:simplePos x="0" y="0"/>
                <wp:positionH relativeFrom="column">
                  <wp:posOffset>-924560</wp:posOffset>
                </wp:positionH>
                <wp:positionV relativeFrom="paragraph">
                  <wp:posOffset>3665855</wp:posOffset>
                </wp:positionV>
                <wp:extent cx="7414895" cy="336550"/>
                <wp:effectExtent l="18415" t="4445" r="15240" b="11430"/>
                <wp:wrapNone/>
                <wp:docPr id="26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14895" cy="336550"/>
                          <a:chOff x="-16" y="7117"/>
                          <a:chExt cx="11677" cy="530"/>
                        </a:xfrm>
                      </wpg:grpSpPr>
                      <wps:wsp>
                        <wps:cNvPr id="2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-16" y="7141"/>
                            <a:ext cx="361" cy="491"/>
                          </a:xfrm>
                          <a:prstGeom prst="rect">
                            <a:avLst/>
                          </a:prstGeom>
                          <a:solidFill>
                            <a:srgbClr val="F39C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-16" y="7641"/>
                            <a:ext cx="11677" cy="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39C1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760" y="7117"/>
                            <a:ext cx="2932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313D" w:rsidRPr="00F55801" w:rsidRDefault="0036313D">
                              <w:pPr>
                                <w:rPr>
                                  <w:color w:val="4A4A4A"/>
                                  <w:sz w:val="36"/>
                                  <w:szCs w:val="36"/>
                                </w:rPr>
                              </w:pPr>
                              <w:r w:rsidRPr="00F55801">
                                <w:rPr>
                                  <w:color w:val="4A4A4A"/>
                                  <w:sz w:val="36"/>
                                  <w:szCs w:val="36"/>
                                </w:rPr>
                                <w:t>PERSONAL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895612" id="Group 99" o:spid="_x0000_s1035" style="position:absolute;margin-left:-72.8pt;margin-top:288.65pt;width:583.85pt;height:26.5pt;z-index:251661312" coordorigin="-16,7117" coordsize="11677,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">
                <v:rect id="Rectangle 35" o:spid="_x0000_s1036" style="position:absolute;left:-16;top:7141;width:361;height: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" fillcolor="#f39c12" stroked="f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6" o:spid="_x0000_s1037" type="#_x0000_t32" style="position:absolute;left:-16;top:7641;width:1167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" strokecolor="#f39c12" strokeweight="1.5pt"/>
                <v:shape id="Text Box 37" o:spid="_x0000_s1038" type="#_x0000_t202" style="position:absolute;left:760;top:7117;width:2932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:rsidR="0036313D" w:rsidRPr="00F55801" w:rsidRDefault="0036313D">
                        <w:pPr>
                          <w:rPr>
                            <w:color w:val="4A4A4A"/>
                            <w:sz w:val="36"/>
                            <w:szCs w:val="36"/>
                          </w:rPr>
                        </w:pPr>
                        <w:r w:rsidRPr="00F55801">
                          <w:rPr>
                            <w:color w:val="4A4A4A"/>
                            <w:sz w:val="36"/>
                            <w:szCs w:val="36"/>
                          </w:rPr>
                          <w:t>PERSONAL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68"/>
          <w:szCs w:val="68"/>
          <w:lang w:eastAsia="zh-C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50B16EC" wp14:editId="257B2C22">
                <wp:simplePos x="0" y="0"/>
                <wp:positionH relativeFrom="column">
                  <wp:posOffset>-924560</wp:posOffset>
                </wp:positionH>
                <wp:positionV relativeFrom="paragraph">
                  <wp:posOffset>5106035</wp:posOffset>
                </wp:positionV>
                <wp:extent cx="7414895" cy="371475"/>
                <wp:effectExtent l="18415" t="0" r="15240" b="3175"/>
                <wp:wrapNone/>
                <wp:docPr id="22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14895" cy="371475"/>
                          <a:chOff x="-16" y="9385"/>
                          <a:chExt cx="11677" cy="585"/>
                        </a:xfrm>
                      </wpg:grpSpPr>
                      <wps:wsp>
                        <wps:cNvPr id="23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760" y="9385"/>
                            <a:ext cx="2115" cy="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313D" w:rsidRPr="00F55801" w:rsidRDefault="0036313D">
                              <w:pPr>
                                <w:rPr>
                                  <w:b/>
                                  <w:color w:val="4A4A4A"/>
                                  <w:sz w:val="36"/>
                                  <w:szCs w:val="36"/>
                                </w:rPr>
                              </w:pPr>
                              <w:r w:rsidRPr="00F55801">
                                <w:rPr>
                                  <w:b/>
                                  <w:color w:val="4A4A4A"/>
                                  <w:sz w:val="36"/>
                                  <w:szCs w:val="3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-16" y="9389"/>
                            <a:ext cx="361" cy="491"/>
                          </a:xfrm>
                          <a:prstGeom prst="rect">
                            <a:avLst/>
                          </a:prstGeom>
                          <a:solidFill>
                            <a:srgbClr val="F39C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41"/>
                        <wps:cNvCnPr>
                          <a:cxnSpLocks noChangeShapeType="1"/>
                        </wps:cNvCnPr>
                        <wps:spPr bwMode="auto">
                          <a:xfrm>
                            <a:off x="-16" y="9889"/>
                            <a:ext cx="11677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39C1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B16EC" id="Group 98" o:spid="_x0000_s1039" style="position:absolute;margin-left:-72.8pt;margin-top:402.05pt;width:583.85pt;height:29.25pt;z-index:251662336" coordorigin="-16,9385" coordsize="11677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">
                <v:shape id="Text Box 39" o:spid="_x0000_s1040" type="#_x0000_t202" style="position:absolute;left:760;top:9385;width:2115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:rsidR="0036313D" w:rsidRPr="00F55801" w:rsidRDefault="0036313D">
                        <w:pPr>
                          <w:rPr>
                            <w:b/>
                            <w:color w:val="4A4A4A"/>
                            <w:sz w:val="36"/>
                            <w:szCs w:val="36"/>
                          </w:rPr>
                        </w:pPr>
                        <w:r w:rsidRPr="00F55801">
                          <w:rPr>
                            <w:b/>
                            <w:color w:val="4A4A4A"/>
                            <w:sz w:val="36"/>
                            <w:szCs w:val="36"/>
                          </w:rPr>
                          <w:t>EDUCATION</w:t>
                        </w:r>
                      </w:p>
                    </w:txbxContent>
                  </v:textbox>
                </v:shape>
                <v:rect id="Rectangle 40" o:spid="_x0000_s1041" style="position:absolute;left:-16;top:9389;width:361;height: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" fillcolor="#f39c12" stroked="f"/>
                <v:shape id="AutoShape 41" o:spid="_x0000_s1042" type="#_x0000_t32" style="position:absolute;left:-16;top:9889;width:1167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" strokecolor="#f39c12" strokeweight="1.5pt"/>
              </v:group>
            </w:pict>
          </mc:Fallback>
        </mc:AlternateContent>
      </w:r>
      <w:r>
        <w:rPr>
          <w:noProof/>
          <w:sz w:val="68"/>
          <w:szCs w:val="68"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58EA60" wp14:editId="4B240611">
                <wp:simplePos x="0" y="0"/>
                <wp:positionH relativeFrom="column">
                  <wp:posOffset>-906145</wp:posOffset>
                </wp:positionH>
                <wp:positionV relativeFrom="paragraph">
                  <wp:posOffset>2261235</wp:posOffset>
                </wp:positionV>
                <wp:extent cx="4680585" cy="1489710"/>
                <wp:effectExtent l="0" t="0" r="0" b="0"/>
                <wp:wrapNone/>
                <wp:docPr id="2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0585" cy="148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6075E" w:rsidRPr="00E1693E" w:rsidRDefault="00C6075E" w:rsidP="00E1693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</w:rPr>
                            </w:pPr>
                            <w:r>
                              <w:t>NETWORK TROUBLESHOOTING</w:t>
                            </w:r>
                          </w:p>
                          <w:p w:rsidR="00C6075E" w:rsidRPr="00222900" w:rsidRDefault="00C6075E" w:rsidP="00C607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</w:rPr>
                            </w:pPr>
                            <w:r>
                              <w:t>MICROSOFT OFFICE (MS WORD,EXCEL,POWERPOINT,ETC)</w:t>
                            </w:r>
                          </w:p>
                          <w:p w:rsidR="00C6075E" w:rsidRPr="002E7799" w:rsidRDefault="00C6075E" w:rsidP="00C607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</w:rPr>
                            </w:pPr>
                            <w:r>
                              <w:t>PROGRAMMING (C++,PHP,</w:t>
                            </w:r>
                            <w:r w:rsidR="00F55801">
                              <w:t xml:space="preserve"> </w:t>
                            </w:r>
                            <w:r>
                              <w:t>MySQL)</w:t>
                            </w:r>
                          </w:p>
                          <w:p w:rsidR="00C6075E" w:rsidRPr="00AC5652" w:rsidRDefault="00C6075E" w:rsidP="00C607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</w:rPr>
                            </w:pPr>
                            <w:r>
                              <w:t xml:space="preserve">VARIOUS OPERATING SYSTEM (LINUX, UNIX, WINDOW </w:t>
                            </w:r>
                            <w:r w:rsidR="00F47497">
                              <w:t>SERVER, Ubuntu</w:t>
                            </w:r>
                            <w:r>
                              <w:t>)</w:t>
                            </w:r>
                          </w:p>
                          <w:p w:rsidR="00AC5652" w:rsidRPr="00E1693E" w:rsidRDefault="00AC5652" w:rsidP="00C607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</w:rPr>
                            </w:pPr>
                            <w:r>
                              <w:t>PACKET TRACER</w:t>
                            </w:r>
                            <w:bookmarkStart w:id="0" w:name="_GoBack"/>
                            <w:bookmarkEnd w:id="0"/>
                          </w:p>
                          <w:p w:rsidR="00E1693E" w:rsidRPr="00222900" w:rsidRDefault="00E1693E" w:rsidP="00E1693E">
                            <w:pPr>
                              <w:pStyle w:val="ListParagraph"/>
                              <w:rPr>
                                <w:b/>
                              </w:rPr>
                            </w:pPr>
                          </w:p>
                          <w:p w:rsidR="00FA6CC3" w:rsidRPr="00206748" w:rsidRDefault="00FA6CC3">
                            <w:pPr>
                              <w:rPr>
                                <w:color w:val="4A4A4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8EA60" id="Text Box 34" o:spid="_x0000_s1043" type="#_x0000_t202" style="position:absolute;margin-left:-71.35pt;margin-top:178.05pt;width:368.55pt;height:117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AnivAIAAMM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" filled="f" stroked="f">
                <v:textbox>
                  <w:txbxContent>
                    <w:p w:rsidR="00C6075E" w:rsidRPr="00E1693E" w:rsidRDefault="00C6075E" w:rsidP="00E1693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</w:rPr>
                      </w:pPr>
                      <w:r>
                        <w:t>NETWORK TROUBLESHOOTING</w:t>
                      </w:r>
                    </w:p>
                    <w:p w:rsidR="00C6075E" w:rsidRPr="00222900" w:rsidRDefault="00C6075E" w:rsidP="00C6075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</w:rPr>
                      </w:pPr>
                      <w:r>
                        <w:t>MICROSOFT OFFICE (MS WORD,EXCEL,POWERPOINT,ETC)</w:t>
                      </w:r>
                    </w:p>
                    <w:p w:rsidR="00C6075E" w:rsidRPr="002E7799" w:rsidRDefault="00C6075E" w:rsidP="00C6075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</w:rPr>
                      </w:pPr>
                      <w:r>
                        <w:t>PROGRAMMING (C++,PHP,</w:t>
                      </w:r>
                      <w:r w:rsidR="00F55801">
                        <w:t xml:space="preserve"> </w:t>
                      </w:r>
                      <w:r>
                        <w:t>MySQL)</w:t>
                      </w:r>
                    </w:p>
                    <w:p w:rsidR="00C6075E" w:rsidRPr="00AC5652" w:rsidRDefault="00C6075E" w:rsidP="00C6075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</w:rPr>
                      </w:pPr>
                      <w:r>
                        <w:t xml:space="preserve">VARIOUS OPERATING SYSTEM (LINUX, UNIX, WINDOW </w:t>
                      </w:r>
                      <w:r w:rsidR="00F47497">
                        <w:t>SERVER, Ubuntu</w:t>
                      </w:r>
                      <w:r>
                        <w:t>)</w:t>
                      </w:r>
                    </w:p>
                    <w:p w:rsidR="00AC5652" w:rsidRPr="00E1693E" w:rsidRDefault="00AC5652" w:rsidP="00C6075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</w:rPr>
                      </w:pPr>
                      <w:r>
                        <w:t>PACKET TRACER</w:t>
                      </w:r>
                      <w:bookmarkStart w:id="1" w:name="_GoBack"/>
                      <w:bookmarkEnd w:id="1"/>
                    </w:p>
                    <w:p w:rsidR="00E1693E" w:rsidRPr="00222900" w:rsidRDefault="00E1693E" w:rsidP="00E1693E">
                      <w:pPr>
                        <w:pStyle w:val="ListParagraph"/>
                        <w:rPr>
                          <w:b/>
                        </w:rPr>
                      </w:pPr>
                    </w:p>
                    <w:p w:rsidR="00FA6CC3" w:rsidRPr="00206748" w:rsidRDefault="00FA6CC3">
                      <w:pPr>
                        <w:rPr>
                          <w:color w:val="4A4A4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68"/>
          <w:szCs w:val="68"/>
          <w:lang w:eastAsia="zh-CN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009A5ED" wp14:editId="4D2F3BAE">
                <wp:simplePos x="0" y="0"/>
                <wp:positionH relativeFrom="column">
                  <wp:posOffset>-924560</wp:posOffset>
                </wp:positionH>
                <wp:positionV relativeFrom="paragraph">
                  <wp:posOffset>1871345</wp:posOffset>
                </wp:positionV>
                <wp:extent cx="4763135" cy="372110"/>
                <wp:effectExtent l="18415" t="635" r="9525" b="0"/>
                <wp:wrapNone/>
                <wp:docPr id="17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135" cy="372110"/>
                          <a:chOff x="-16" y="4379"/>
                          <a:chExt cx="7501" cy="586"/>
                        </a:xfrm>
                      </wpg:grpSpPr>
                      <wps:wsp>
                        <wps:cNvPr id="18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-16" y="4409"/>
                            <a:ext cx="361" cy="491"/>
                          </a:xfrm>
                          <a:prstGeom prst="rect">
                            <a:avLst/>
                          </a:prstGeom>
                          <a:solidFill>
                            <a:srgbClr val="F39C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-16" y="4909"/>
                            <a:ext cx="7501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39C1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775" y="4379"/>
                            <a:ext cx="3020" cy="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06748" w:rsidRPr="00990A07" w:rsidRDefault="00206748">
                              <w:pPr>
                                <w:rPr>
                                  <w:b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</w:pPr>
                              <w:r w:rsidRPr="00990A07">
                                <w:rPr>
                                  <w:b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t>TECHNICAL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09A5ED" id="Group 79" o:spid="_x0000_s1044" style="position:absolute;margin-left:-72.8pt;margin-top:147.35pt;width:375.05pt;height:29.3pt;z-index:251657216" coordorigin="-16,4379" coordsize="7501,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">
                <v:rect id="Rectangle 25" o:spid="_x0000_s1045" style="position:absolute;left:-16;top:4409;width:361;height: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" fillcolor="#f39c12" stroked="f"/>
                <v:shape id="AutoShape 26" o:spid="_x0000_s1046" type="#_x0000_t32" style="position:absolute;left:-16;top:4909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" strokecolor="#f39c12" strokeweight="1.5pt"/>
                <v:shape id="Text Box 27" o:spid="_x0000_s1047" type="#_x0000_t202" style="position:absolute;left:775;top:4379;width:3020;height: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:rsidR="00206748" w:rsidRPr="00990A07" w:rsidRDefault="00206748">
                        <w:pPr>
                          <w:rPr>
                            <w:b/>
                            <w:color w:val="0D0D0D" w:themeColor="text1" w:themeTint="F2"/>
                            <w:sz w:val="36"/>
                            <w:szCs w:val="36"/>
                          </w:rPr>
                        </w:pPr>
                        <w:r w:rsidRPr="00990A07">
                          <w:rPr>
                            <w:b/>
                            <w:color w:val="0D0D0D" w:themeColor="text1" w:themeTint="F2"/>
                            <w:sz w:val="36"/>
                            <w:szCs w:val="36"/>
                          </w:rPr>
                          <w:t>TECHNICAL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68"/>
          <w:szCs w:val="68"/>
          <w:lang w:eastAsia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8116019" wp14:editId="3DA06969">
                <wp:simplePos x="0" y="0"/>
                <wp:positionH relativeFrom="column">
                  <wp:posOffset>-924560</wp:posOffset>
                </wp:positionH>
                <wp:positionV relativeFrom="paragraph">
                  <wp:posOffset>8787130</wp:posOffset>
                </wp:positionV>
                <wp:extent cx="7790180" cy="423545"/>
                <wp:effectExtent l="8890" t="10795" r="11430" b="13335"/>
                <wp:wrapNone/>
                <wp:docPr id="1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90180" cy="423545"/>
                        </a:xfrm>
                        <a:prstGeom prst="rect">
                          <a:avLst/>
                        </a:prstGeom>
                        <a:solidFill>
                          <a:srgbClr val="F39C12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5A0B63" id="Rectangle 43" o:spid="_x0000_s1026" style="position:absolute;margin-left:-72.8pt;margin-top:691.9pt;width:613.4pt;height:33.3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" fillcolor="#f39c12" strokecolor="white [3212]"/>
            </w:pict>
          </mc:Fallback>
        </mc:AlternateContent>
      </w:r>
      <w:r>
        <w:rPr>
          <w:noProof/>
          <w:sz w:val="68"/>
          <w:szCs w:val="68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F8C22D" wp14:editId="5B3E1ACD">
                <wp:simplePos x="0" y="0"/>
                <wp:positionH relativeFrom="column">
                  <wp:posOffset>4104640</wp:posOffset>
                </wp:positionH>
                <wp:positionV relativeFrom="paragraph">
                  <wp:posOffset>815975</wp:posOffset>
                </wp:positionV>
                <wp:extent cx="2385695" cy="1709420"/>
                <wp:effectExtent l="8890" t="12065" r="5715" b="12065"/>
                <wp:wrapNone/>
                <wp:docPr id="15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5695" cy="1709420"/>
                        </a:xfrm>
                        <a:prstGeom prst="rect">
                          <a:avLst/>
                        </a:prstGeom>
                        <a:solidFill>
                          <a:srgbClr val="FEF6E8"/>
                        </a:solidFill>
                        <a:ln w="9525">
                          <a:solidFill>
                            <a:srgbClr val="F39C12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635604" id="Rectangle 57" o:spid="_x0000_s1026" style="position:absolute;margin-left:323.2pt;margin-top:64.25pt;width:187.85pt;height:1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" fillcolor="#fef6e8" strokecolor="#f39c12"/>
            </w:pict>
          </mc:Fallback>
        </mc:AlternateContent>
      </w:r>
      <w:r>
        <w:rPr>
          <w:noProof/>
          <w:sz w:val="68"/>
          <w:szCs w:val="68"/>
          <w:lang w:eastAsia="zh-CN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8971E3C" wp14:editId="586FD5FD">
                <wp:simplePos x="0" y="0"/>
                <wp:positionH relativeFrom="column">
                  <wp:posOffset>-924560</wp:posOffset>
                </wp:positionH>
                <wp:positionV relativeFrom="paragraph">
                  <wp:posOffset>673100</wp:posOffset>
                </wp:positionV>
                <wp:extent cx="4763135" cy="340360"/>
                <wp:effectExtent l="18415" t="2540" r="9525" b="9525"/>
                <wp:wrapNone/>
                <wp:docPr id="11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135" cy="340360"/>
                          <a:chOff x="-16" y="2404"/>
                          <a:chExt cx="7501" cy="536"/>
                        </a:xfrm>
                      </wpg:grpSpPr>
                      <wps:wsp>
                        <wps:cNvPr id="1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51" y="2404"/>
                            <a:ext cx="3265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06748" w:rsidRPr="00990A07" w:rsidRDefault="00206748">
                              <w:pPr>
                                <w:rPr>
                                  <w:b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</w:pPr>
                              <w:r w:rsidRPr="00990A07">
                                <w:rPr>
                                  <w:b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t>CAREER OBJECTIVE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-16" y="2434"/>
                            <a:ext cx="361" cy="491"/>
                          </a:xfrm>
                          <a:prstGeom prst="rect">
                            <a:avLst/>
                          </a:prstGeom>
                          <a:solidFill>
                            <a:srgbClr val="F39C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-16" y="2934"/>
                            <a:ext cx="7501" cy="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39C1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971E3C" id="Group 78" o:spid="_x0000_s1048" style="position:absolute;margin-left:-72.8pt;margin-top:53pt;width:375.05pt;height:26.8pt;z-index:251655168" coordorigin="-16,2404" coordsize="7501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">
                <v:shape id="Text Box 19" o:spid="_x0000_s1049" type="#_x0000_t202" style="position:absolute;left:751;top:2404;width:3265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:rsidR="00206748" w:rsidRPr="00990A07" w:rsidRDefault="00206748">
                        <w:pPr>
                          <w:rPr>
                            <w:b/>
                            <w:color w:val="0D0D0D" w:themeColor="text1" w:themeTint="F2"/>
                            <w:sz w:val="36"/>
                            <w:szCs w:val="36"/>
                          </w:rPr>
                        </w:pPr>
                        <w:r w:rsidRPr="00990A07">
                          <w:rPr>
                            <w:b/>
                            <w:color w:val="0D0D0D" w:themeColor="text1" w:themeTint="F2"/>
                            <w:sz w:val="36"/>
                            <w:szCs w:val="36"/>
                          </w:rPr>
                          <w:t>CAREER OBJECTIVE</w:t>
                        </w:r>
                      </w:p>
                    </w:txbxContent>
                  </v:textbox>
                </v:shape>
                <v:rect id="Rectangle 20" o:spid="_x0000_s1050" style="position:absolute;left:-16;top:2434;width:361;height: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" fillcolor="#f39c12" stroked="f"/>
                <v:shape id="AutoShape 24" o:spid="_x0000_s1051" type="#_x0000_t32" style="position:absolute;left:-16;top:2934;width:7501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" strokecolor="#f39c12" strokeweight="1.5pt"/>
              </v:group>
            </w:pict>
          </mc:Fallback>
        </mc:AlternateContent>
      </w:r>
      <w:r w:rsidR="00BC2DE9">
        <w:rPr>
          <w:sz w:val="26"/>
          <w:szCs w:val="26"/>
        </w:rPr>
        <w:softHyphen/>
      </w:r>
      <w:r w:rsidR="00206748">
        <w:rPr>
          <w:sz w:val="26"/>
          <w:szCs w:val="26"/>
        </w:rPr>
        <w:softHyphen/>
      </w:r>
      <w:r w:rsidR="00BC2DE9">
        <w:rPr>
          <w:sz w:val="26"/>
          <w:szCs w:val="26"/>
        </w:rPr>
        <w:t xml:space="preserve">   </w:t>
      </w:r>
      <w:r w:rsidR="00990A07">
        <w:rPr>
          <w:sz w:val="26"/>
          <w:szCs w:val="26"/>
        </w:rPr>
        <w:tab/>
      </w:r>
    </w:p>
    <w:p w:rsidR="00C6075E" w:rsidRDefault="00C6075E" w:rsidP="00990A07">
      <w:pPr>
        <w:tabs>
          <w:tab w:val="left" w:pos="7695"/>
        </w:tabs>
        <w:rPr>
          <w:sz w:val="26"/>
          <w:szCs w:val="26"/>
        </w:rPr>
      </w:pPr>
    </w:p>
    <w:p w:rsidR="00C6075E" w:rsidRDefault="00826B98" w:rsidP="00990A07">
      <w:pPr>
        <w:tabs>
          <w:tab w:val="left" w:pos="7695"/>
        </w:tabs>
        <w:rPr>
          <w:sz w:val="26"/>
          <w:szCs w:val="26"/>
        </w:rPr>
      </w:pPr>
      <w:r>
        <w:rPr>
          <w:noProof/>
          <w:sz w:val="68"/>
          <w:szCs w:val="68"/>
          <w:lang w:eastAsia="zh-CN"/>
        </w:rPr>
        <mc:AlternateContent>
          <mc:Choice Requires="wpg">
            <w:drawing>
              <wp:anchor distT="0" distB="0" distL="114300" distR="114300" simplePos="0" relativeHeight="251718144" behindDoc="0" locked="0" layoutInCell="1" allowOverlap="1">
                <wp:simplePos x="0" y="0"/>
                <wp:positionH relativeFrom="column">
                  <wp:posOffset>4126865</wp:posOffset>
                </wp:positionH>
                <wp:positionV relativeFrom="paragraph">
                  <wp:posOffset>88900</wp:posOffset>
                </wp:positionV>
                <wp:extent cx="2254885" cy="1502410"/>
                <wp:effectExtent l="2540" t="2540" r="0" b="0"/>
                <wp:wrapNone/>
                <wp:docPr id="8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54885" cy="1502410"/>
                          <a:chOff x="7939" y="2614"/>
                          <a:chExt cx="3437" cy="1246"/>
                        </a:xfrm>
                      </wpg:grpSpPr>
                      <wps:wsp>
                        <wps:cNvPr id="9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7939" y="2614"/>
                            <a:ext cx="1316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AE4" w:rsidRPr="00990A07" w:rsidRDefault="00D67AE4">
                              <w:pPr>
                                <w:rPr>
                                  <w:b/>
                                  <w:color w:val="0D0D0D" w:themeColor="text1" w:themeTint="F2"/>
                                  <w:sz w:val="30"/>
                                  <w:szCs w:val="30"/>
                                </w:rPr>
                              </w:pPr>
                              <w:r w:rsidRPr="00990A07">
                                <w:rPr>
                                  <w:b/>
                                  <w:color w:val="0D0D0D" w:themeColor="text1" w:themeTint="F2"/>
                                  <w:sz w:val="30"/>
                                  <w:szCs w:val="30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7951" y="3052"/>
                            <a:ext cx="3425" cy="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7497" w:rsidRDefault="00E1693E">
                              <w:pP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No 5,jalan siantan 4,Taman kemas</w:t>
                              </w:r>
                            </w:p>
                            <w:p w:rsidR="000136BE" w:rsidRPr="00F47497" w:rsidRDefault="00E1693E">
                              <w:pP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81200 ,Johor Bahru Johor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2" o:spid="_x0000_s1052" style="position:absolute;margin-left:324.95pt;margin-top:7pt;width:177.55pt;height:118.3pt;z-index:251718144" coordorigin="7939,2614" coordsize="3437,1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">
                <v:shape id="Text Box 54" o:spid="_x0000_s1053" type="#_x0000_t202" style="position:absolute;left:7939;top:2614;width:1316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:rsidR="00D67AE4" w:rsidRPr="00990A07" w:rsidRDefault="00D67AE4">
                        <w:pPr>
                          <w:rPr>
                            <w:b/>
                            <w:color w:val="0D0D0D" w:themeColor="text1" w:themeTint="F2"/>
                            <w:sz w:val="30"/>
                            <w:szCs w:val="30"/>
                          </w:rPr>
                        </w:pPr>
                        <w:r w:rsidRPr="00990A07">
                          <w:rPr>
                            <w:b/>
                            <w:color w:val="0D0D0D" w:themeColor="text1" w:themeTint="F2"/>
                            <w:sz w:val="30"/>
                            <w:szCs w:val="30"/>
                          </w:rPr>
                          <w:t>Address</w:t>
                        </w:r>
                      </w:p>
                    </w:txbxContent>
                  </v:textbox>
                </v:shape>
                <v:shape id="Text Box 58" o:spid="_x0000_s1054" type="#_x0000_t202" style="position:absolute;left:7951;top:3052;width:3425;height: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:rsidR="00F47497" w:rsidRDefault="00E1693E">
                        <w:pP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w:t>No 5,jalan siantan 4,Taman kemas</w:t>
                        </w:r>
                      </w:p>
                      <w:p w:rsidR="000136BE" w:rsidRPr="00F47497" w:rsidRDefault="00E1693E">
                        <w:pP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w:t>81200 ,Johor Bahru Johor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C6075E" w:rsidRDefault="00C6075E" w:rsidP="00990A07">
      <w:pPr>
        <w:tabs>
          <w:tab w:val="left" w:pos="7695"/>
        </w:tabs>
        <w:rPr>
          <w:sz w:val="26"/>
          <w:szCs w:val="26"/>
        </w:rPr>
      </w:pPr>
    </w:p>
    <w:p w:rsidR="00C6075E" w:rsidRDefault="00C6075E" w:rsidP="00990A07">
      <w:pPr>
        <w:tabs>
          <w:tab w:val="left" w:pos="7695"/>
        </w:tabs>
        <w:rPr>
          <w:sz w:val="26"/>
          <w:szCs w:val="26"/>
        </w:rPr>
      </w:pPr>
    </w:p>
    <w:p w:rsidR="00C6075E" w:rsidRPr="00206748" w:rsidRDefault="00F55801" w:rsidP="00990A07">
      <w:pPr>
        <w:tabs>
          <w:tab w:val="left" w:pos="7695"/>
        </w:tabs>
        <w:rPr>
          <w:sz w:val="26"/>
          <w:szCs w:val="26"/>
        </w:rPr>
      </w:pPr>
      <w:r>
        <w:rPr>
          <w:noProof/>
          <w:sz w:val="68"/>
          <w:szCs w:val="68"/>
          <w:lang w:eastAsia="zh-C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AF9D3C3" wp14:editId="6D3DBD59">
                <wp:simplePos x="0" y="0"/>
                <wp:positionH relativeFrom="column">
                  <wp:posOffset>-561975</wp:posOffset>
                </wp:positionH>
                <wp:positionV relativeFrom="paragraph">
                  <wp:posOffset>3686810</wp:posOffset>
                </wp:positionV>
                <wp:extent cx="6941185" cy="1057275"/>
                <wp:effectExtent l="0" t="0" r="0" b="9525"/>
                <wp:wrapNone/>
                <wp:docPr id="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185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6075E" w:rsidRPr="007F52A9" w:rsidRDefault="00C6075E" w:rsidP="00C6075E">
                            <w:pPr>
                              <w:pStyle w:val="NoSpacing"/>
                              <w:ind w:firstLine="720"/>
                              <w:rPr>
                                <w:b/>
                              </w:rPr>
                            </w:pPr>
                            <w:r w:rsidRPr="007F52A9">
                              <w:rPr>
                                <w:b/>
                              </w:rPr>
                              <w:t>Diploma of Computer engineering and Networking</w:t>
                            </w:r>
                            <w:r w:rsidR="00F55801">
                              <w:rPr>
                                <w:b/>
                              </w:rPr>
                              <w:t xml:space="preserve">           </w:t>
                            </w:r>
                          </w:p>
                          <w:p w:rsidR="00C6075E" w:rsidRDefault="00C6075E" w:rsidP="00C6075E">
                            <w:pPr>
                              <w:pStyle w:val="NoSpacing"/>
                              <w:ind w:firstLine="720"/>
                            </w:pPr>
                            <w:r>
                              <w:t>University of Kuala Lumpur</w:t>
                            </w:r>
                          </w:p>
                          <w:p w:rsidR="00C6075E" w:rsidRDefault="00C6075E" w:rsidP="00C6075E">
                            <w:pPr>
                              <w:pStyle w:val="NoSpacing"/>
                              <w:ind w:firstLine="720"/>
                            </w:pPr>
                            <w:r>
                              <w:t>Wilayah Persekutuan Kuala Lumpur,Malaysia</w:t>
                            </w:r>
                            <w:r w:rsidR="00285712">
                              <w:t xml:space="preserve">           CGPA:3.0</w:t>
                            </w:r>
                          </w:p>
                          <w:p w:rsidR="00C6075E" w:rsidRDefault="00285712" w:rsidP="00C6075E">
                            <w:pPr>
                              <w:pStyle w:val="NoSpacing"/>
                              <w:ind w:firstLine="720"/>
                            </w:pPr>
                            <w:r>
                              <w:t>Major</w:t>
                            </w:r>
                            <w:r>
                              <w:tab/>
                              <w:t xml:space="preserve">: Network engineering                                            </w:t>
                            </w:r>
                          </w:p>
                          <w:p w:rsidR="00C6075E" w:rsidRDefault="00285712" w:rsidP="00C6075E">
                            <w:pPr>
                              <w:pStyle w:val="NoSpacing"/>
                              <w:ind w:firstLine="720"/>
                            </w:pPr>
                            <w:r>
                              <w:t>Minor</w:t>
                            </w:r>
                            <w:r>
                              <w:tab/>
                              <w:t xml:space="preserve">: Computer </w:t>
                            </w:r>
                          </w:p>
                          <w:p w:rsidR="00285712" w:rsidRDefault="00285712" w:rsidP="00C6075E">
                            <w:pPr>
                              <w:pStyle w:val="NoSpacing"/>
                              <w:ind w:firstLine="720"/>
                            </w:pPr>
                          </w:p>
                          <w:p w:rsidR="00F55801" w:rsidRDefault="00F55801" w:rsidP="00C6075E">
                            <w:pPr>
                              <w:pStyle w:val="NoSpacing"/>
                              <w:ind w:firstLine="720"/>
                            </w:pPr>
                          </w:p>
                          <w:p w:rsidR="00C6075E" w:rsidRDefault="00C6075E" w:rsidP="00C6075E">
                            <w:pPr>
                              <w:pStyle w:val="NoSpacing"/>
                              <w:ind w:firstLine="720"/>
                            </w:pPr>
                          </w:p>
                          <w:p w:rsidR="00C6075E" w:rsidRPr="002E7799" w:rsidRDefault="00C6075E" w:rsidP="00C6075E">
                            <w:pPr>
                              <w:pStyle w:val="NoSpacing"/>
                              <w:ind w:firstLine="7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Sijil Pelajaran Malaysia</w:t>
                            </w:r>
                          </w:p>
                          <w:p w:rsidR="00C6075E" w:rsidRDefault="00C6075E" w:rsidP="00C6075E">
                            <w:pPr>
                              <w:pStyle w:val="NoSpacing"/>
                              <w:ind w:firstLine="720"/>
                            </w:pPr>
                            <w:r>
                              <w:t>Sekolah Menengah Kebangsaan Taman Jelutong</w:t>
                            </w:r>
                          </w:p>
                          <w:p w:rsidR="00C6075E" w:rsidRDefault="00C6075E" w:rsidP="00C6075E">
                            <w:pPr>
                              <w:pStyle w:val="NoSpacing"/>
                              <w:ind w:firstLine="720"/>
                            </w:pPr>
                            <w:r>
                              <w:t>Kulim,Kedah</w:t>
                            </w:r>
                          </w:p>
                          <w:p w:rsidR="00C6075E" w:rsidRDefault="00C6075E" w:rsidP="00C6075E">
                            <w:pPr>
                              <w:pStyle w:val="NoSpacing"/>
                            </w:pPr>
                          </w:p>
                          <w:p w:rsidR="00791AE8" w:rsidRDefault="00791AE8" w:rsidP="00791AE8"/>
                          <w:p w:rsidR="00DF76C1" w:rsidRPr="00791AE8" w:rsidRDefault="00DF76C1" w:rsidP="00791AE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F9D3C3" id="Text Box 42" o:spid="_x0000_s1055" type="#_x0000_t202" style="position:absolute;margin-left:-44.25pt;margin-top:290.3pt;width:546.55pt;height:83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vgUuQIAAMM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" filled="f" stroked="f">
                <v:textbox>
                  <w:txbxContent>
                    <w:p w:rsidR="00C6075E" w:rsidRPr="007F52A9" w:rsidRDefault="00C6075E" w:rsidP="00C6075E">
                      <w:pPr>
                        <w:pStyle w:val="NoSpacing"/>
                        <w:ind w:firstLine="720"/>
                        <w:rPr>
                          <w:b/>
                        </w:rPr>
                      </w:pPr>
                      <w:r w:rsidRPr="007F52A9">
                        <w:rPr>
                          <w:b/>
                        </w:rPr>
                        <w:t>Diploma of Computer engineering and Networking</w:t>
                      </w:r>
                      <w:r w:rsidR="00F55801">
                        <w:rPr>
                          <w:b/>
                        </w:rPr>
                        <w:t xml:space="preserve">           </w:t>
                      </w:r>
                    </w:p>
                    <w:p w:rsidR="00C6075E" w:rsidRDefault="00C6075E" w:rsidP="00C6075E">
                      <w:pPr>
                        <w:pStyle w:val="NoSpacing"/>
                        <w:ind w:firstLine="720"/>
                      </w:pPr>
                      <w:r>
                        <w:t>University of Kuala Lumpur</w:t>
                      </w:r>
                    </w:p>
                    <w:p w:rsidR="00C6075E" w:rsidRDefault="00C6075E" w:rsidP="00C6075E">
                      <w:pPr>
                        <w:pStyle w:val="NoSpacing"/>
                        <w:ind w:firstLine="720"/>
                      </w:pPr>
                      <w:r>
                        <w:t>Wilayah Persekutuan Kuala Lumpur,Malaysia</w:t>
                      </w:r>
                      <w:r w:rsidR="00285712">
                        <w:t xml:space="preserve">           CGPA:3.0</w:t>
                      </w:r>
                    </w:p>
                    <w:p w:rsidR="00C6075E" w:rsidRDefault="00285712" w:rsidP="00C6075E">
                      <w:pPr>
                        <w:pStyle w:val="NoSpacing"/>
                        <w:ind w:firstLine="720"/>
                      </w:pPr>
                      <w:r>
                        <w:t>Major</w:t>
                      </w:r>
                      <w:r>
                        <w:tab/>
                        <w:t xml:space="preserve">: Network engineering                                            </w:t>
                      </w:r>
                    </w:p>
                    <w:p w:rsidR="00C6075E" w:rsidRDefault="00285712" w:rsidP="00C6075E">
                      <w:pPr>
                        <w:pStyle w:val="NoSpacing"/>
                        <w:ind w:firstLine="720"/>
                      </w:pPr>
                      <w:r>
                        <w:t>Minor</w:t>
                      </w:r>
                      <w:r>
                        <w:tab/>
                        <w:t xml:space="preserve">: Computer </w:t>
                      </w:r>
                    </w:p>
                    <w:p w:rsidR="00285712" w:rsidRDefault="00285712" w:rsidP="00C6075E">
                      <w:pPr>
                        <w:pStyle w:val="NoSpacing"/>
                        <w:ind w:firstLine="720"/>
                      </w:pPr>
                    </w:p>
                    <w:p w:rsidR="00F55801" w:rsidRDefault="00F55801" w:rsidP="00C6075E">
                      <w:pPr>
                        <w:pStyle w:val="NoSpacing"/>
                        <w:ind w:firstLine="720"/>
                      </w:pPr>
                    </w:p>
                    <w:p w:rsidR="00C6075E" w:rsidRDefault="00C6075E" w:rsidP="00C6075E">
                      <w:pPr>
                        <w:pStyle w:val="NoSpacing"/>
                        <w:ind w:firstLine="720"/>
                      </w:pPr>
                    </w:p>
                    <w:p w:rsidR="00C6075E" w:rsidRPr="002E7799" w:rsidRDefault="00C6075E" w:rsidP="00C6075E">
                      <w:pPr>
                        <w:pStyle w:val="NoSpacing"/>
                        <w:ind w:firstLine="7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Sijil Pelajaran Malaysia</w:t>
                      </w:r>
                    </w:p>
                    <w:p w:rsidR="00C6075E" w:rsidRDefault="00C6075E" w:rsidP="00C6075E">
                      <w:pPr>
                        <w:pStyle w:val="NoSpacing"/>
                        <w:ind w:firstLine="720"/>
                      </w:pPr>
                      <w:r>
                        <w:t>Sekolah Menengah Kebangsaan Taman Jelutong</w:t>
                      </w:r>
                    </w:p>
                    <w:p w:rsidR="00C6075E" w:rsidRDefault="00C6075E" w:rsidP="00C6075E">
                      <w:pPr>
                        <w:pStyle w:val="NoSpacing"/>
                        <w:ind w:firstLine="720"/>
                      </w:pPr>
                      <w:r>
                        <w:t>Kulim,Kedah</w:t>
                      </w:r>
                    </w:p>
                    <w:p w:rsidR="00C6075E" w:rsidRDefault="00C6075E" w:rsidP="00C6075E">
                      <w:pPr>
                        <w:pStyle w:val="NoSpacing"/>
                      </w:pPr>
                    </w:p>
                    <w:p w:rsidR="00791AE8" w:rsidRDefault="00791AE8" w:rsidP="00791AE8"/>
                    <w:p w:rsidR="00DF76C1" w:rsidRPr="00791AE8" w:rsidRDefault="00DF76C1" w:rsidP="00791AE8"/>
                  </w:txbxContent>
                </v:textbox>
              </v:shape>
            </w:pict>
          </mc:Fallback>
        </mc:AlternateContent>
      </w:r>
      <w:r w:rsidR="00826B98">
        <w:rPr>
          <w:noProof/>
          <w:sz w:val="68"/>
          <w:szCs w:val="68"/>
          <w:lang w:eastAsia="zh-C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56F0C2B" wp14:editId="2032AE6E">
                <wp:simplePos x="0" y="0"/>
                <wp:positionH relativeFrom="column">
                  <wp:posOffset>-939165</wp:posOffset>
                </wp:positionH>
                <wp:positionV relativeFrom="paragraph">
                  <wp:posOffset>5229225</wp:posOffset>
                </wp:positionV>
                <wp:extent cx="3245485" cy="1453515"/>
                <wp:effectExtent l="3810" t="0" r="0" b="4445"/>
                <wp:wrapNone/>
                <wp:docPr id="7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5485" cy="145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3EE7" w:rsidRPr="00990A07" w:rsidRDefault="00E1693E" w:rsidP="00253EE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>Join networking completion (net rider)</w:t>
                            </w:r>
                          </w:p>
                          <w:p w:rsidR="00E1693E" w:rsidRDefault="00E1693E" w:rsidP="00253EE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>Leader of final year project group</w:t>
                            </w:r>
                          </w:p>
                          <w:p w:rsidR="00E1693E" w:rsidRDefault="00E1693E" w:rsidP="00253EE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>Complete CCNA 1 to CCNA 4 certificate</w:t>
                            </w:r>
                          </w:p>
                          <w:p w:rsidR="00F47497" w:rsidRPr="00990A07" w:rsidRDefault="00F47497" w:rsidP="00E1693E">
                            <w:pPr>
                              <w:pStyle w:val="ListParagraph"/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F0C2B" id="Text Box 48" o:spid="_x0000_s1056" type="#_x0000_t202" style="position:absolute;margin-left:-73.95pt;margin-top:411.75pt;width:255.55pt;height:114.4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sV/ug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" filled="f" stroked="f">
                <v:textbox>
                  <w:txbxContent>
                    <w:p w:rsidR="00253EE7" w:rsidRPr="00990A07" w:rsidRDefault="00E1693E" w:rsidP="00253EE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color w:val="0D0D0D" w:themeColor="text1" w:themeTint="F2"/>
                          <w:sz w:val="24"/>
                          <w:szCs w:val="24"/>
                        </w:rPr>
                        <w:t>Join networking completion (net rider)</w:t>
                      </w:r>
                    </w:p>
                    <w:p w:rsidR="00E1693E" w:rsidRDefault="00E1693E" w:rsidP="00253EE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color w:val="0D0D0D" w:themeColor="text1" w:themeTint="F2"/>
                          <w:sz w:val="24"/>
                          <w:szCs w:val="24"/>
                        </w:rPr>
                        <w:t>Leader of final year project group</w:t>
                      </w:r>
                    </w:p>
                    <w:p w:rsidR="00E1693E" w:rsidRDefault="00E1693E" w:rsidP="00253EE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color w:val="0D0D0D" w:themeColor="text1" w:themeTint="F2"/>
                          <w:sz w:val="24"/>
                          <w:szCs w:val="24"/>
                        </w:rPr>
                        <w:t>Complete CCNA 1 to CCNA 4 certificate</w:t>
                      </w:r>
                    </w:p>
                    <w:p w:rsidR="00F47497" w:rsidRPr="00990A07" w:rsidRDefault="00F47497" w:rsidP="00E1693E">
                      <w:pPr>
                        <w:pStyle w:val="ListParagraph"/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6B98">
        <w:rPr>
          <w:noProof/>
          <w:sz w:val="68"/>
          <w:szCs w:val="68"/>
          <w:lang w:eastAsia="zh-CN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535A7F83" wp14:editId="51DA9E5A">
                <wp:simplePos x="0" y="0"/>
                <wp:positionH relativeFrom="column">
                  <wp:posOffset>-403225</wp:posOffset>
                </wp:positionH>
                <wp:positionV relativeFrom="paragraph">
                  <wp:posOffset>4582160</wp:posOffset>
                </wp:positionV>
                <wp:extent cx="5403850" cy="2091055"/>
                <wp:effectExtent l="0" t="0" r="0" b="13970"/>
                <wp:wrapNone/>
                <wp:docPr id="3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3850" cy="2091055"/>
                          <a:chOff x="805" y="11138"/>
                          <a:chExt cx="8510" cy="3540"/>
                        </a:xfrm>
                      </wpg:grpSpPr>
                      <wps:wsp>
                        <wps:cNvPr id="4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805" y="11138"/>
                            <a:ext cx="3020" cy="1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C0C03" w:rsidRPr="00990A07" w:rsidRDefault="00F47497">
                              <w:pPr>
                                <w:rPr>
                                  <w:b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="006C0C03" w:rsidRPr="00990A07">
                                <w:rPr>
                                  <w:b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t>ACHIEVEMENTS/</w:t>
                              </w:r>
                              <w:r w:rsidR="006C0C03" w:rsidRPr="00990A07">
                                <w:rPr>
                                  <w:b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cr/>
                                <w:t>RESPONSIBILITIES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060" y="11138"/>
                            <a:ext cx="3255" cy="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C0C03" w:rsidRPr="00990A07" w:rsidRDefault="006C0C03">
                              <w:pPr>
                                <w:rPr>
                                  <w:b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53"/>
                        <wps:cNvCnPr>
                          <a:cxnSpLocks noChangeShapeType="1"/>
                        </wps:cNvCnPr>
                        <wps:spPr bwMode="auto">
                          <a:xfrm>
                            <a:off x="5642" y="12383"/>
                            <a:ext cx="0" cy="229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39C1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5A7F83" id="Group 86" o:spid="_x0000_s1057" style="position:absolute;margin-left:-31.75pt;margin-top:360.8pt;width:425.5pt;height:164.65pt;z-index:251734016" coordorigin="805,11138" coordsize="8510,3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">
                <v:shape id="Text Box 47" o:spid="_x0000_s1058" type="#_x0000_t202" style="position:absolute;left:805;top:11138;width:3020;height:1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:rsidR="006C0C03" w:rsidRPr="00990A07" w:rsidRDefault="00F47497">
                        <w:pPr>
                          <w:rPr>
                            <w:b/>
                            <w:color w:val="0D0D0D" w:themeColor="text1" w:themeTint="F2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color w:val="0D0D0D" w:themeColor="text1" w:themeTint="F2"/>
                            <w:sz w:val="36"/>
                            <w:szCs w:val="36"/>
                          </w:rPr>
                          <w:t xml:space="preserve">  </w:t>
                        </w:r>
                        <w:r w:rsidR="006C0C03" w:rsidRPr="00990A07">
                          <w:rPr>
                            <w:b/>
                            <w:color w:val="0D0D0D" w:themeColor="text1" w:themeTint="F2"/>
                            <w:sz w:val="36"/>
                            <w:szCs w:val="36"/>
                          </w:rPr>
                          <w:t>ACHIEVEMENTS/</w:t>
                        </w:r>
                        <w:r w:rsidR="006C0C03" w:rsidRPr="00990A07">
                          <w:rPr>
                            <w:b/>
                            <w:color w:val="0D0D0D" w:themeColor="text1" w:themeTint="F2"/>
                            <w:sz w:val="36"/>
                            <w:szCs w:val="36"/>
                          </w:rPr>
                          <w:cr/>
                          <w:t>RESPONSIBILITIES</w:t>
                        </w:r>
                      </w:p>
                    </w:txbxContent>
                  </v:textbox>
                </v:shape>
                <v:shape id="Text Box 49" o:spid="_x0000_s1059" type="#_x0000_t202" style="position:absolute;left:6060;top:11138;width:3255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:rsidR="006C0C03" w:rsidRPr="00990A07" w:rsidRDefault="006C0C03">
                        <w:pPr>
                          <w:rPr>
                            <w:b/>
                            <w:color w:val="0D0D0D" w:themeColor="text1" w:themeTint="F2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shape id="AutoShape 53" o:spid="_x0000_s1060" type="#_x0000_t32" style="position:absolute;left:5642;top:12383;width:0;height:22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" strokecolor="#f39c12" strokeweight="1.5pt"/>
              </v:group>
            </w:pict>
          </mc:Fallback>
        </mc:AlternateContent>
      </w:r>
      <w:r w:rsidR="00826B98">
        <w:rPr>
          <w:noProof/>
          <w:sz w:val="68"/>
          <w:szCs w:val="68"/>
          <w:lang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-906145</wp:posOffset>
                </wp:positionH>
                <wp:positionV relativeFrom="paragraph">
                  <wp:posOffset>2294255</wp:posOffset>
                </wp:positionV>
                <wp:extent cx="6497320" cy="1110615"/>
                <wp:effectExtent l="0" t="0" r="0" b="0"/>
                <wp:wrapNone/>
                <wp:docPr id="1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7320" cy="1110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6075E" w:rsidRDefault="00C6075E" w:rsidP="00C6075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G</w:t>
                            </w:r>
                            <w:r w:rsidRPr="007F52A9">
                              <w:t xml:space="preserve">OOD COMMAND OF ENGLISH, MALAY AND </w:t>
                            </w:r>
                            <w:r>
                              <w:t xml:space="preserve">  </w:t>
                            </w:r>
                            <w:r w:rsidRPr="007F52A9">
                              <w:t>MANDARIN (BOTH SPOKEN AND WRITTEN)</w:t>
                            </w:r>
                          </w:p>
                          <w:p w:rsidR="00E1693E" w:rsidRPr="007F52A9" w:rsidRDefault="00E1693E" w:rsidP="00C6075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Basic Mandrin</w:t>
                            </w:r>
                          </w:p>
                          <w:p w:rsidR="00C6075E" w:rsidRDefault="00C6075E" w:rsidP="00C6075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HIGHLY ORGANIZED AND EFFICIENT</w:t>
                            </w:r>
                          </w:p>
                          <w:p w:rsidR="00C6075E" w:rsidRDefault="00C6075E" w:rsidP="00C6075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ABILITY TO WORK INDEPENDENTLY OR AS PART OF A TEAM</w:t>
                            </w:r>
                          </w:p>
                          <w:p w:rsidR="00C6075E" w:rsidRDefault="00C6075E" w:rsidP="00C6075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PROVEN LEADERSHIP SKILLS AND ABILITY TO MOTIVATE</w:t>
                            </w:r>
                          </w:p>
                          <w:p w:rsidR="00FA6CC3" w:rsidRPr="0036313D" w:rsidRDefault="00FA6CC3">
                            <w:pPr>
                              <w:rPr>
                                <w:color w:val="4A4A4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" o:spid="_x0000_s1061" type="#_x0000_t202" style="position:absolute;margin-left:-71.35pt;margin-top:180.65pt;width:511.6pt;height:87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KSeuAIAAMM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" filled="f" stroked="f">
                <v:textbox>
                  <w:txbxContent>
                    <w:p w:rsidR="00C6075E" w:rsidRDefault="00C6075E" w:rsidP="00C6075E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G</w:t>
                      </w:r>
                      <w:r w:rsidRPr="007F52A9">
                        <w:t xml:space="preserve">OOD COMMAND OF ENGLISH, MALAY AND </w:t>
                      </w:r>
                      <w:r>
                        <w:t xml:space="preserve">  </w:t>
                      </w:r>
                      <w:r w:rsidRPr="007F52A9">
                        <w:t>MANDARIN (BOTH SPOKEN AND WRITTEN)</w:t>
                      </w:r>
                    </w:p>
                    <w:p w:rsidR="00E1693E" w:rsidRPr="007F52A9" w:rsidRDefault="00E1693E" w:rsidP="00C6075E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Basic Mandrin</w:t>
                      </w:r>
                    </w:p>
                    <w:p w:rsidR="00C6075E" w:rsidRDefault="00C6075E" w:rsidP="00C6075E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HIGHLY ORGANIZED AND EFFICIENT</w:t>
                      </w:r>
                    </w:p>
                    <w:p w:rsidR="00C6075E" w:rsidRDefault="00C6075E" w:rsidP="00C6075E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ABILITY TO WORK INDEPENDENTLY OR AS PART OF A TEAM</w:t>
                      </w:r>
                    </w:p>
                    <w:p w:rsidR="00C6075E" w:rsidRDefault="00C6075E" w:rsidP="00C6075E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PROVEN LEADERSHIP SKILLS AND ABILITY TO MOTIVATE</w:t>
                      </w:r>
                    </w:p>
                    <w:p w:rsidR="00FA6CC3" w:rsidRPr="0036313D" w:rsidRDefault="00FA6CC3">
                      <w:pPr>
                        <w:rPr>
                          <w:color w:val="4A4A4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6075E" w:rsidRPr="00206748" w:rsidSect="00206748">
      <w:pgSz w:w="12240" w:h="15840" w:code="1"/>
      <w:pgMar w:top="27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C3D99"/>
    <w:multiLevelType w:val="hybridMultilevel"/>
    <w:tmpl w:val="94DA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C5249"/>
    <w:multiLevelType w:val="hybridMultilevel"/>
    <w:tmpl w:val="16F40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B6CA7"/>
    <w:multiLevelType w:val="hybridMultilevel"/>
    <w:tmpl w:val="011CF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03317"/>
    <w:multiLevelType w:val="hybridMultilevel"/>
    <w:tmpl w:val="E7A06CE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3741B4"/>
    <w:multiLevelType w:val="hybridMultilevel"/>
    <w:tmpl w:val="EEDAB0C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A25A6"/>
    <w:multiLevelType w:val="hybridMultilevel"/>
    <w:tmpl w:val="0D42E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75E"/>
    <w:rsid w:val="000136BE"/>
    <w:rsid w:val="0003539B"/>
    <w:rsid w:val="0009617C"/>
    <w:rsid w:val="000A79DD"/>
    <w:rsid w:val="00136EB0"/>
    <w:rsid w:val="00177B0A"/>
    <w:rsid w:val="00206748"/>
    <w:rsid w:val="00253EE7"/>
    <w:rsid w:val="00285712"/>
    <w:rsid w:val="002E3A72"/>
    <w:rsid w:val="00343D4B"/>
    <w:rsid w:val="0036313D"/>
    <w:rsid w:val="003B4DEE"/>
    <w:rsid w:val="004026DB"/>
    <w:rsid w:val="0046170B"/>
    <w:rsid w:val="00564EA6"/>
    <w:rsid w:val="0061163D"/>
    <w:rsid w:val="00666C97"/>
    <w:rsid w:val="006C0C03"/>
    <w:rsid w:val="00785CE3"/>
    <w:rsid w:val="00791AE8"/>
    <w:rsid w:val="00822E00"/>
    <w:rsid w:val="00826B98"/>
    <w:rsid w:val="00990A07"/>
    <w:rsid w:val="009A7A32"/>
    <w:rsid w:val="00A22B82"/>
    <w:rsid w:val="00A92A35"/>
    <w:rsid w:val="00AC5652"/>
    <w:rsid w:val="00BC2DE9"/>
    <w:rsid w:val="00C6075E"/>
    <w:rsid w:val="00CB6A08"/>
    <w:rsid w:val="00D67AE4"/>
    <w:rsid w:val="00DF76C1"/>
    <w:rsid w:val="00E1693E"/>
    <w:rsid w:val="00E175D4"/>
    <w:rsid w:val="00E57D41"/>
    <w:rsid w:val="00F47497"/>
    <w:rsid w:val="00F55801"/>
    <w:rsid w:val="00FA3525"/>
    <w:rsid w:val="00FA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219385,#26a688,#20b08f,#f39c12,#fbe0b3,#fceacc,#fdefd7,#fef6e8"/>
    </o:shapedefaults>
    <o:shapelayout v:ext="edit">
      <o:idmap v:ext="edit" data="1"/>
    </o:shapelayout>
  </w:shapeDefaults>
  <w:decimalSymbol w:val="."/>
  <w:listSeparator w:val=","/>
  <w14:docId w14:val="1BFBEC84"/>
  <w15:docId w15:val="{EDD52483-156E-4A26-855B-AB4B9593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5">
    <w:name w:val="Light List Accent 5"/>
    <w:basedOn w:val="TableNormal"/>
    <w:uiPriority w:val="61"/>
    <w:rsid w:val="009A7A3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Shading1-Accent3">
    <w:name w:val="Medium Shading 1 Accent 3"/>
    <w:basedOn w:val="TableNormal"/>
    <w:uiPriority w:val="63"/>
    <w:rsid w:val="009A7A3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A7A3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067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13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607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laaa\Downloads\Sample_Resume_Format_for_Fresh_Graduates_Single_Page_4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B3A486-379F-44F2-A300-426A62EDE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Sample_Resume_Format_for_Fresh_Graduates_Single_Page_4_Template</Template>
  <TotalTime>34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Wanlaaa</dc:creator>
  <cp:lastModifiedBy>aliff</cp:lastModifiedBy>
  <cp:revision>5</cp:revision>
  <dcterms:created xsi:type="dcterms:W3CDTF">2016-10-10T18:36:00Z</dcterms:created>
  <dcterms:modified xsi:type="dcterms:W3CDTF">2016-12-25T03:38:00Z</dcterms:modified>
</cp:coreProperties>
</file>